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6582" w:rsidRDefault="00A16582">
      <w:pPr>
        <w:rPr>
          <w:sz w:val="24"/>
          <w:szCs w:val="24"/>
        </w:rPr>
      </w:pPr>
    </w:p>
    <w:p w:rsidR="00A16582" w:rsidRDefault="00A16582">
      <w:pPr>
        <w:pStyle w:val="Heading1"/>
      </w:pPr>
      <w:r>
        <w:rPr>
          <w:rFonts w:hint="eastAsia"/>
        </w:rPr>
        <w:t>资料、文章备留：</w:t>
      </w:r>
    </w:p>
    <w:p w:rsidR="00A16582" w:rsidRDefault="00A16582">
      <w:pPr>
        <w:pStyle w:val="Heading2"/>
      </w:pPr>
      <w:r>
        <w:t>PM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《如果你是新晋的</w:t>
      </w:r>
      <w:r>
        <w:rPr>
          <w:sz w:val="24"/>
          <w:szCs w:val="24"/>
        </w:rPr>
        <w:t>leader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你可能需要了解这些》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https://mp.weixin.qq.com/s/xdpmB8ne8NKQluJBNMJVRg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《初次走上技术管理岗位的思考总结》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https://mp.weixin.qq.com/s/WFiYcc0tlMzAdKTWn7f60A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《一个小公司老板的日常管理总结》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https://mp.weixin.qq.com/s/NaoVRgRzOwB0XTuLE4DX4Q</w:t>
      </w:r>
    </w:p>
    <w:p w:rsidR="00A16582" w:rsidRDefault="00A16582">
      <w:pPr>
        <w:ind w:left="720" w:firstLine="720"/>
        <w:rPr>
          <w:sz w:val="24"/>
          <w:szCs w:val="24"/>
        </w:rPr>
      </w:pPr>
    </w:p>
    <w:p w:rsidR="00A16582" w:rsidRDefault="00A16582">
      <w:pPr>
        <w:pStyle w:val="Heading2"/>
      </w:pPr>
      <w:r>
        <w:t>Redis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《硬核！</w:t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张图解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为什么这么快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》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https://mp.weixin.qq.com/s/abjEHiMjPC8dnXweN1da-A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源码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语言、纯内存访问、单线程、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多路复用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《四个大点，搞懂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到底快在哪里？》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https://mp.weixin.qq.com/s/4kPlBE3C6lTuSvt5mY5hUQ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I/O</w:t>
      </w:r>
      <w:r>
        <w:rPr>
          <w:rFonts w:hint="eastAsia"/>
          <w:sz w:val="24"/>
          <w:szCs w:val="24"/>
        </w:rPr>
        <w:t>复用模型，</w:t>
      </w:r>
      <w:r>
        <w:rPr>
          <w:sz w:val="24"/>
          <w:szCs w:val="24"/>
        </w:rPr>
        <w:t>epoll</w:t>
      </w:r>
      <w:r>
        <w:rPr>
          <w:rFonts w:hint="eastAsia"/>
          <w:sz w:val="24"/>
          <w:szCs w:val="24"/>
        </w:rPr>
        <w:t>）：将用户</w:t>
      </w:r>
      <w:r>
        <w:rPr>
          <w:sz w:val="24"/>
          <w:szCs w:val="24"/>
        </w:rPr>
        <w:t>socket</w:t>
      </w:r>
      <w:r>
        <w:rPr>
          <w:rFonts w:hint="eastAsia"/>
          <w:sz w:val="24"/>
          <w:szCs w:val="24"/>
        </w:rPr>
        <w:t>对应的</w:t>
      </w:r>
      <w:r>
        <w:rPr>
          <w:sz w:val="24"/>
          <w:szCs w:val="24"/>
        </w:rPr>
        <w:t>fd</w:t>
      </w:r>
      <w:r>
        <w:rPr>
          <w:rFonts w:hint="eastAsia"/>
          <w:sz w:val="24"/>
          <w:szCs w:val="24"/>
        </w:rPr>
        <w:t>注册进</w:t>
      </w:r>
      <w:r>
        <w:rPr>
          <w:sz w:val="24"/>
          <w:szCs w:val="24"/>
        </w:rPr>
        <w:t>epoll</w:t>
      </w:r>
      <w:r>
        <w:rPr>
          <w:rFonts w:hint="eastAsia"/>
          <w:sz w:val="24"/>
          <w:szCs w:val="24"/>
        </w:rPr>
        <w:t>（实际上服务器和操作系统之间传递的不是</w:t>
      </w:r>
      <w:r>
        <w:rPr>
          <w:sz w:val="24"/>
          <w:szCs w:val="24"/>
        </w:rPr>
        <w:t>socket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fd</w:t>
      </w:r>
      <w:r>
        <w:rPr>
          <w:rFonts w:hint="eastAsia"/>
          <w:sz w:val="24"/>
          <w:szCs w:val="24"/>
        </w:rPr>
        <w:t>而是</w:t>
      </w:r>
      <w:r>
        <w:rPr>
          <w:sz w:val="24"/>
          <w:szCs w:val="24"/>
        </w:rPr>
        <w:t>fd_set</w:t>
      </w:r>
      <w:r>
        <w:rPr>
          <w:rFonts w:hint="eastAsia"/>
          <w:sz w:val="24"/>
          <w:szCs w:val="24"/>
        </w:rPr>
        <w:t>的数据结构），然后</w:t>
      </w:r>
      <w:r>
        <w:rPr>
          <w:sz w:val="24"/>
          <w:szCs w:val="24"/>
        </w:rPr>
        <w:t>epoll</w:t>
      </w:r>
      <w:r>
        <w:rPr>
          <w:rFonts w:hint="eastAsia"/>
          <w:sz w:val="24"/>
          <w:szCs w:val="24"/>
        </w:rPr>
        <w:t>只告诉哪些需要读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写的</w:t>
      </w:r>
      <w:r>
        <w:rPr>
          <w:sz w:val="24"/>
          <w:szCs w:val="24"/>
        </w:rPr>
        <w:t>socket</w:t>
      </w:r>
      <w:r>
        <w:rPr>
          <w:rFonts w:hint="eastAsia"/>
          <w:sz w:val="24"/>
          <w:szCs w:val="24"/>
        </w:rPr>
        <w:t>，只需要处理那些活跃的、有变化的</w:t>
      </w:r>
      <w:r>
        <w:rPr>
          <w:sz w:val="24"/>
          <w:szCs w:val="24"/>
        </w:rPr>
        <w:t>socket fd</w:t>
      </w:r>
      <w:r>
        <w:rPr>
          <w:rFonts w:hint="eastAsia"/>
          <w:sz w:val="24"/>
          <w:szCs w:val="24"/>
        </w:rPr>
        <w:t>的就好了。这样，整个过程只在调用</w:t>
      </w:r>
      <w:r>
        <w:rPr>
          <w:sz w:val="24"/>
          <w:szCs w:val="24"/>
        </w:rPr>
        <w:t>epoll</w:t>
      </w:r>
      <w:r>
        <w:rPr>
          <w:rFonts w:hint="eastAsia"/>
          <w:sz w:val="24"/>
          <w:szCs w:val="24"/>
        </w:rPr>
        <w:t>的时候才会阻塞，收发客户消息是不会阻塞的。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《为什么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单线程能支撑高并发？》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https://mp.weixin.qq.com/s/wINh2_FA6B-B9jrG5V7WnA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</w:t>
      </w:r>
      <w:r>
        <w:rPr>
          <w:sz w:val="24"/>
          <w:szCs w:val="24"/>
        </w:rPr>
        <w:t xml:space="preserve">Redis </w:t>
      </w:r>
      <w:r>
        <w:rPr>
          <w:rFonts w:hint="eastAsia"/>
          <w:sz w:val="24"/>
          <w:szCs w:val="24"/>
        </w:rPr>
        <w:t>性能问题分析》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https://www.jianshu.com/p/67093716547b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减少网络延时，减少耗时操作，优化数据结构，</w:t>
      </w:r>
      <w:r>
        <w:rPr>
          <w:sz w:val="24"/>
          <w:szCs w:val="24"/>
        </w:rPr>
        <w:t>OS</w:t>
      </w:r>
      <w:r>
        <w:rPr>
          <w:rFonts w:hint="eastAsia"/>
          <w:sz w:val="24"/>
          <w:szCs w:val="24"/>
        </w:rPr>
        <w:t>，硬件，持久化方面，分布式，读写分离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《性能测试</w:t>
      </w:r>
      <w:r>
        <w:rPr>
          <w:sz w:val="24"/>
          <w:szCs w:val="24"/>
        </w:rPr>
        <w:t xml:space="preserve"> —— Redis </w:t>
      </w:r>
      <w:r>
        <w:rPr>
          <w:rFonts w:hint="eastAsia"/>
          <w:sz w:val="24"/>
          <w:szCs w:val="24"/>
        </w:rPr>
        <w:t>基准测试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》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https://mp.weixin.qq.com/s/wt-qSslcka7KauiweXWwDQ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基于</w:t>
      </w:r>
      <w:r>
        <w:rPr>
          <w:sz w:val="24"/>
          <w:szCs w:val="24"/>
        </w:rPr>
        <w:t>redis-benchmark</w:t>
      </w:r>
      <w:r>
        <w:rPr>
          <w:rFonts w:hint="eastAsia"/>
          <w:sz w:val="24"/>
          <w:szCs w:val="24"/>
        </w:rPr>
        <w:t>的性能压力测试。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</w:t>
      </w:r>
      <w:r>
        <w:rPr>
          <w:sz w:val="24"/>
          <w:szCs w:val="24"/>
        </w:rPr>
        <w:t xml:space="preserve">Java 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五大基本类型的用法》</w:t>
      </w:r>
      <w:r>
        <w:rPr>
          <w:sz w:val="24"/>
          <w:szCs w:val="24"/>
        </w:rPr>
        <w:t xml:space="preserve">Java </w:t>
      </w:r>
      <w:r>
        <w:rPr>
          <w:rFonts w:hint="eastAsia"/>
          <w:sz w:val="24"/>
          <w:szCs w:val="24"/>
        </w:rPr>
        <w:t>基基</w:t>
      </w:r>
      <w:r>
        <w:rPr>
          <w:sz w:val="24"/>
          <w:szCs w:val="24"/>
        </w:rPr>
        <w:t xml:space="preserve"> 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https://mp.weixin.qq.com/s/ZfE5yI7uOlquFzHqyU6Q-w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</w:t>
      </w:r>
      <w:r>
        <w:rPr>
          <w:sz w:val="24"/>
          <w:szCs w:val="24"/>
        </w:rPr>
        <w:t xml:space="preserve">Redis </w:t>
      </w:r>
      <w:r>
        <w:rPr>
          <w:rFonts w:hint="eastAsia"/>
          <w:sz w:val="24"/>
          <w:szCs w:val="24"/>
        </w:rPr>
        <w:t>如何保持和</w:t>
      </w:r>
      <w:r>
        <w:rPr>
          <w:sz w:val="24"/>
          <w:szCs w:val="24"/>
        </w:rPr>
        <w:t xml:space="preserve"> MySQL </w:t>
      </w:r>
      <w:r>
        <w:rPr>
          <w:rFonts w:hint="eastAsia"/>
          <w:sz w:val="24"/>
          <w:szCs w:val="24"/>
        </w:rPr>
        <w:t>数据一致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》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https://mp.weixin.qq.com/s/CCbS61JRPbYaIXXIAamCvg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缓存先删，后查</w:t>
      </w:r>
      <w:r>
        <w:rPr>
          <w:sz w:val="24"/>
          <w:szCs w:val="24"/>
        </w:rPr>
        <w:t>DB</w:t>
      </w:r>
      <w:r>
        <w:rPr>
          <w:rFonts w:hint="eastAsia"/>
          <w:sz w:val="24"/>
          <w:szCs w:val="24"/>
        </w:rPr>
        <w:t>库，成功后再写回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。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高并发情况下，可以将请求放在队列里，已有相同操作的情况下，轮询</w:t>
      </w:r>
      <w:r>
        <w:rPr>
          <w:sz w:val="24"/>
          <w:szCs w:val="24"/>
        </w:rPr>
        <w:t>200ms</w:t>
      </w:r>
      <w:r>
        <w:rPr>
          <w:rFonts w:hint="eastAsia"/>
          <w:sz w:val="24"/>
          <w:szCs w:val="24"/>
        </w:rPr>
        <w:t>等待读缓存。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</w:t>
      </w:r>
      <w:r>
        <w:rPr>
          <w:sz w:val="24"/>
          <w:szCs w:val="24"/>
        </w:rPr>
        <w:t xml:space="preserve">80% </w:t>
      </w:r>
      <w:r>
        <w:rPr>
          <w:rFonts w:hint="eastAsia"/>
          <w:sz w:val="24"/>
          <w:szCs w:val="24"/>
        </w:rPr>
        <w:t>人不知道的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分布式锁的正确实现方式（</w:t>
      </w:r>
      <w:r>
        <w:rPr>
          <w:sz w:val="24"/>
          <w:szCs w:val="24"/>
        </w:rPr>
        <w:t xml:space="preserve">Java </w:t>
      </w:r>
      <w:r>
        <w:rPr>
          <w:rFonts w:hint="eastAsia"/>
          <w:sz w:val="24"/>
          <w:szCs w:val="24"/>
        </w:rPr>
        <w:t>版）》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https://mp.weixin.qq.com/s/7ze2v9HQH07rvYoNpUTmzw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保障锁的设置和过期具有原子性。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操作完需要手动解锁，保证自己的锁自己解，可以将锁的值设置为请求的唯一索引。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可以使用</w:t>
      </w:r>
      <w:r>
        <w:rPr>
          <w:sz w:val="24"/>
          <w:szCs w:val="24"/>
        </w:rPr>
        <w:t>lua</w:t>
      </w:r>
      <w:r>
        <w:rPr>
          <w:rFonts w:hint="eastAsia"/>
          <w:sz w:val="24"/>
          <w:szCs w:val="24"/>
        </w:rPr>
        <w:t>脚本，</w:t>
      </w:r>
      <w:r>
        <w:rPr>
          <w:sz w:val="24"/>
          <w:szCs w:val="24"/>
        </w:rPr>
        <w:t>jedis.eval()</w:t>
      </w:r>
      <w:r>
        <w:rPr>
          <w:rFonts w:hint="eastAsia"/>
          <w:sz w:val="24"/>
          <w:szCs w:val="24"/>
        </w:rPr>
        <w:t>。</w:t>
      </w:r>
    </w:p>
    <w:p w:rsidR="00A16582" w:rsidRDefault="00A16582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if redis.call('get', KEYS[1]) == ARGV[1] then</w:t>
      </w:r>
    </w:p>
    <w:p w:rsidR="00A16582" w:rsidRDefault="00A16582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ab/>
        <w:t>return redis.call('</w:t>
      </w:r>
      <w:smartTag w:uri="urn:schemas-microsoft-com:office:smarttags" w:element="place">
        <w:smartTag w:uri="urn:schemas-microsoft-com:office:smarttags" w:element="State">
          <w:r>
            <w:rPr>
              <w:sz w:val="24"/>
              <w:szCs w:val="24"/>
            </w:rPr>
            <w:t>del</w:t>
          </w:r>
        </w:smartTag>
      </w:smartTag>
      <w:r>
        <w:rPr>
          <w:sz w:val="24"/>
          <w:szCs w:val="24"/>
        </w:rPr>
        <w:t>', KEYS[1])</w:t>
      </w:r>
    </w:p>
    <w:p w:rsidR="00A16582" w:rsidRDefault="00A16582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else</w:t>
      </w:r>
    </w:p>
    <w:p w:rsidR="00A16582" w:rsidRDefault="00A16582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ab/>
        <w:t>return 0</w:t>
      </w:r>
    </w:p>
    <w:p w:rsidR="00A16582" w:rsidRDefault="00A16582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end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《业务性能优化之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批处理利器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》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https://mp.weixin.qq.com/s/BJ_TfFTabxKztGfT69mCXA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远程调用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get/set</w:t>
      </w:r>
      <w:r>
        <w:rPr>
          <w:rFonts w:hint="eastAsia"/>
          <w:sz w:val="24"/>
          <w:szCs w:val="24"/>
        </w:rPr>
        <w:t>会影响性能：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，改用</w:t>
      </w:r>
      <w:r>
        <w:rPr>
          <w:sz w:val="24"/>
          <w:szCs w:val="24"/>
        </w:rPr>
        <w:t xml:space="preserve"> pipeline</w:t>
      </w:r>
      <w:r>
        <w:rPr>
          <w:rFonts w:hint="eastAsia"/>
          <w:sz w:val="24"/>
          <w:szCs w:val="24"/>
        </w:rPr>
        <w:t>，使用</w:t>
      </w:r>
      <w:r>
        <w:rPr>
          <w:sz w:val="24"/>
          <w:szCs w:val="24"/>
        </w:rPr>
        <w:t>messagepack</w:t>
      </w:r>
      <w:r>
        <w:rPr>
          <w:rFonts w:hint="eastAsia"/>
          <w:sz w:val="24"/>
          <w:szCs w:val="24"/>
        </w:rPr>
        <w:t>序列化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反序列化业务实体，以增加网络传输效率。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，使用</w:t>
      </w:r>
      <w:r>
        <w:rPr>
          <w:sz w:val="24"/>
          <w:szCs w:val="24"/>
        </w:rPr>
        <w:t>mq</w:t>
      </w:r>
      <w:r>
        <w:rPr>
          <w:rFonts w:hint="eastAsia"/>
          <w:sz w:val="24"/>
          <w:szCs w:val="24"/>
        </w:rPr>
        <w:t>解耦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浅入浅出</w:t>
      </w:r>
      <w:r>
        <w:rPr>
          <w:sz w:val="24"/>
          <w:szCs w:val="24"/>
        </w:rPr>
        <w:t xml:space="preserve"> -- </w:t>
      </w:r>
      <w:r>
        <w:rPr>
          <w:rFonts w:hint="eastAsia"/>
          <w:sz w:val="24"/>
          <w:szCs w:val="24"/>
        </w:rPr>
        <w:t>敖丙在蘑菇街的技术分享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》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https://mp.weixin.qq.com/s/xS2dqi5IG10AF7cHbzguAA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偏实操层面，有具体使用场景。可以参考书籍《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深度历险》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《面试被问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锁，我哭了</w:t>
      </w:r>
      <w:r>
        <w:rPr>
          <w:sz w:val="24"/>
          <w:szCs w:val="24"/>
        </w:rPr>
        <w:t xml:space="preserve"> qaq </w:t>
      </w:r>
      <w:r>
        <w:rPr>
          <w:rFonts w:hint="eastAsia"/>
          <w:sz w:val="24"/>
          <w:szCs w:val="24"/>
        </w:rPr>
        <w:t>。。。》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https://mp.weixin.qq.com/s/EDR3ooUMQNF-g716Qzl8aA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讲解</w:t>
      </w:r>
      <w:r>
        <w:rPr>
          <w:sz w:val="24"/>
          <w:szCs w:val="24"/>
        </w:rPr>
        <w:t xml:space="preserve"> Redisson</w:t>
      </w:r>
      <w:r>
        <w:rPr>
          <w:rFonts w:hint="eastAsia"/>
          <w:sz w:val="24"/>
          <w:szCs w:val="24"/>
        </w:rPr>
        <w:t>的用法。更擅长分布式、集群场景下的加锁和解锁。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pStyle w:val="Heading2"/>
      </w:pPr>
      <w:r>
        <w:t>Zookeeper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《架构师必备：</w:t>
      </w:r>
      <w:r>
        <w:rPr>
          <w:sz w:val="24"/>
          <w:szCs w:val="24"/>
        </w:rPr>
        <w:t>Zookeeper</w:t>
      </w:r>
      <w:r>
        <w:rPr>
          <w:rFonts w:hint="eastAsia"/>
          <w:sz w:val="24"/>
          <w:szCs w:val="24"/>
        </w:rPr>
        <w:t>集群“脑裂”问题处理大全》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https://mp.weixin.qq.com/s/rtHUZyKCzvJhIEEb1X1LLA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脑裂的情况，多个分布式节点之间协调选取出</w:t>
      </w:r>
      <w:r>
        <w:rPr>
          <w:sz w:val="24"/>
          <w:szCs w:val="24"/>
        </w:rPr>
        <w:t>Leader</w:t>
      </w:r>
      <w:r>
        <w:rPr>
          <w:rFonts w:hint="eastAsia"/>
          <w:sz w:val="24"/>
          <w:szCs w:val="24"/>
        </w:rPr>
        <w:t>节点，正常就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个，但是异常情况下，由于各种原因，可能出现多个</w:t>
      </w:r>
      <w:r>
        <w:rPr>
          <w:sz w:val="24"/>
          <w:szCs w:val="24"/>
        </w:rPr>
        <w:t>leader</w:t>
      </w:r>
      <w:r>
        <w:rPr>
          <w:rFonts w:hint="eastAsia"/>
          <w:sz w:val="24"/>
          <w:szCs w:val="24"/>
        </w:rPr>
        <w:t>。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要解决</w:t>
      </w:r>
      <w:r>
        <w:rPr>
          <w:sz w:val="24"/>
          <w:szCs w:val="24"/>
        </w:rPr>
        <w:t>Split-Brain</w:t>
      </w:r>
      <w:r>
        <w:rPr>
          <w:rFonts w:hint="eastAsia"/>
          <w:sz w:val="24"/>
          <w:szCs w:val="24"/>
        </w:rPr>
        <w:t>脑裂的问题，一般有下面几种种方法：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   1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Quorums (</w:t>
      </w:r>
      <w:r>
        <w:rPr>
          <w:rFonts w:hint="eastAsia"/>
          <w:sz w:val="24"/>
          <w:szCs w:val="24"/>
        </w:rPr>
        <w:t>法定人数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方式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比如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个节点的集群，</w:t>
      </w:r>
      <w:r>
        <w:rPr>
          <w:sz w:val="24"/>
          <w:szCs w:val="24"/>
        </w:rPr>
        <w:t xml:space="preserve">Quorums = 2, </w:t>
      </w:r>
      <w:r>
        <w:rPr>
          <w:rFonts w:hint="eastAsia"/>
          <w:sz w:val="24"/>
          <w:szCs w:val="24"/>
        </w:rPr>
        <w:t>也就是说集群可以容忍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个节点失效，这时候还能选举出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个</w:t>
      </w:r>
      <w:r>
        <w:rPr>
          <w:sz w:val="24"/>
          <w:szCs w:val="24"/>
        </w:rPr>
        <w:t>lead</w:t>
      </w:r>
      <w:r>
        <w:rPr>
          <w:rFonts w:hint="eastAsia"/>
          <w:sz w:val="24"/>
          <w:szCs w:val="24"/>
        </w:rPr>
        <w:t>，集群还可用。比如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个节点的集群，它的</w:t>
      </w:r>
      <w:r>
        <w:rPr>
          <w:sz w:val="24"/>
          <w:szCs w:val="24"/>
        </w:rPr>
        <w:t>Quorums = 3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Quorums</w:t>
      </w:r>
      <w:r>
        <w:rPr>
          <w:rFonts w:hint="eastAsia"/>
          <w:sz w:val="24"/>
          <w:szCs w:val="24"/>
        </w:rPr>
        <w:t>要超过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，相当于集群的容忍度还是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，如果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个节点失效，那么整个集群还是无效的。这是</w:t>
      </w:r>
      <w:r>
        <w:rPr>
          <w:sz w:val="24"/>
          <w:szCs w:val="24"/>
        </w:rPr>
        <w:t>Zookeeper</w:t>
      </w:r>
      <w:r>
        <w:rPr>
          <w:rFonts w:hint="eastAsia"/>
          <w:sz w:val="24"/>
          <w:szCs w:val="24"/>
        </w:rPr>
        <w:t>防止</w:t>
      </w:r>
      <w:r>
        <w:rPr>
          <w:sz w:val="24"/>
          <w:szCs w:val="24"/>
        </w:rPr>
        <w:t>"</w:t>
      </w:r>
      <w:r>
        <w:rPr>
          <w:rFonts w:hint="eastAsia"/>
          <w:sz w:val="24"/>
          <w:szCs w:val="24"/>
        </w:rPr>
        <w:t>脑裂</w:t>
      </w:r>
      <w:r>
        <w:rPr>
          <w:sz w:val="24"/>
          <w:szCs w:val="24"/>
        </w:rPr>
        <w:t>"</w:t>
      </w:r>
      <w:r>
        <w:rPr>
          <w:rFonts w:hint="eastAsia"/>
          <w:sz w:val="24"/>
          <w:szCs w:val="24"/>
        </w:rPr>
        <w:t>默认采用的方法；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 2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 xml:space="preserve"> Redundant communications (</w:t>
      </w:r>
      <w:r>
        <w:rPr>
          <w:rFonts w:hint="eastAsia"/>
          <w:sz w:val="24"/>
          <w:szCs w:val="24"/>
        </w:rPr>
        <w:t>冗余通信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方式：集群中采用多种通信方式，防止一种通信方式失效导致集群中的节点无法通信。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  3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Fencing (</w:t>
      </w:r>
      <w:r>
        <w:rPr>
          <w:rFonts w:hint="eastAsia"/>
          <w:sz w:val="24"/>
          <w:szCs w:val="24"/>
        </w:rPr>
        <w:t>共享资源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方式：比如能看到共享资源就表示在集群中，能够获得共享资源的锁的就是</w:t>
      </w:r>
      <w:r>
        <w:rPr>
          <w:sz w:val="24"/>
          <w:szCs w:val="24"/>
        </w:rPr>
        <w:t>Leader</w:t>
      </w:r>
      <w:r>
        <w:rPr>
          <w:rFonts w:hint="eastAsia"/>
          <w:sz w:val="24"/>
          <w:szCs w:val="24"/>
        </w:rPr>
        <w:t>，看不到共享资源的，就不在集群中。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   4</w:t>
      </w:r>
      <w:r>
        <w:rPr>
          <w:rFonts w:hint="eastAsia"/>
          <w:sz w:val="24"/>
          <w:szCs w:val="24"/>
        </w:rPr>
        <w:t>，仲裁机制方式；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   5</w:t>
      </w:r>
      <w:r>
        <w:rPr>
          <w:rFonts w:hint="eastAsia"/>
          <w:sz w:val="24"/>
          <w:szCs w:val="24"/>
        </w:rPr>
        <w:t>，启动磁盘锁定方式。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pStyle w:val="Heading2"/>
      </w:pPr>
      <w:r>
        <w:t>Resource-master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01JavaStep01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第一阶段资料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第二阶段资料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02JavaStep02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01java</w:t>
      </w:r>
      <w:r>
        <w:rPr>
          <w:rFonts w:hint="eastAsia"/>
          <w:sz w:val="24"/>
          <w:szCs w:val="24"/>
        </w:rPr>
        <w:t>进阶</w:t>
      </w:r>
      <w:r>
        <w:rPr>
          <w:sz w:val="24"/>
          <w:szCs w:val="24"/>
        </w:rPr>
        <w:t>13</w:t>
      </w:r>
      <w:r>
        <w:rPr>
          <w:rFonts w:hint="eastAsia"/>
          <w:sz w:val="24"/>
          <w:szCs w:val="24"/>
        </w:rPr>
        <w:t>天资料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02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爪哇</w:t>
      </w:r>
      <w:r>
        <w:rPr>
          <w:sz w:val="24"/>
          <w:szCs w:val="24"/>
        </w:rPr>
        <w:t>JDK</w:t>
      </w:r>
      <w:r>
        <w:rPr>
          <w:rFonts w:hint="eastAsia"/>
          <w:sz w:val="24"/>
          <w:szCs w:val="24"/>
        </w:rPr>
        <w:t>新特性详解</w:t>
      </w:r>
      <w:r>
        <w:rPr>
          <w:sz w:val="24"/>
          <w:szCs w:val="24"/>
        </w:rPr>
        <w:t>jdk8-12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14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03Ja-va</w:t>
      </w:r>
      <w:r>
        <w:rPr>
          <w:rFonts w:hint="eastAsia"/>
          <w:sz w:val="24"/>
          <w:szCs w:val="24"/>
        </w:rPr>
        <w:t>快速入门教程资料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04Ja-va</w:t>
      </w:r>
      <w:r>
        <w:rPr>
          <w:rFonts w:hint="eastAsia"/>
          <w:sz w:val="24"/>
          <w:szCs w:val="24"/>
        </w:rPr>
        <w:t>基础教程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小白的福音资料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03JavaWeb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01linux+redis</w:t>
      </w:r>
      <w:r>
        <w:rPr>
          <w:rFonts w:hint="eastAsia"/>
          <w:sz w:val="24"/>
          <w:szCs w:val="24"/>
        </w:rPr>
        <w:t>实战教程资料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02</w:t>
      </w:r>
      <w:r>
        <w:rPr>
          <w:rFonts w:hint="eastAsia"/>
          <w:sz w:val="24"/>
          <w:szCs w:val="24"/>
        </w:rPr>
        <w:t>玩转</w:t>
      </w:r>
      <w:r>
        <w:rPr>
          <w:sz w:val="24"/>
          <w:szCs w:val="24"/>
        </w:rPr>
        <w:t>MySQL-</w:t>
      </w:r>
      <w:r>
        <w:rPr>
          <w:rFonts w:hint="eastAsia"/>
          <w:sz w:val="24"/>
          <w:szCs w:val="24"/>
        </w:rPr>
        <w:t>资料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03</w:t>
      </w:r>
      <w:r>
        <w:rPr>
          <w:rFonts w:hint="eastAsia"/>
          <w:sz w:val="24"/>
          <w:szCs w:val="24"/>
        </w:rPr>
        <w:t>深入</w:t>
      </w:r>
      <w:r>
        <w:rPr>
          <w:sz w:val="24"/>
          <w:szCs w:val="24"/>
        </w:rPr>
        <w:t>Sharding-JDBC</w:t>
      </w:r>
      <w:r>
        <w:rPr>
          <w:rFonts w:hint="eastAsia"/>
          <w:sz w:val="24"/>
          <w:szCs w:val="24"/>
        </w:rPr>
        <w:t>分库分表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04Web</w:t>
      </w:r>
      <w:r>
        <w:rPr>
          <w:rFonts w:hint="eastAsia"/>
          <w:sz w:val="24"/>
          <w:szCs w:val="24"/>
        </w:rPr>
        <w:t>前端入门教程资料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05Linux</w:t>
      </w:r>
      <w:r>
        <w:rPr>
          <w:rFonts w:hint="eastAsia"/>
          <w:sz w:val="24"/>
          <w:szCs w:val="24"/>
        </w:rPr>
        <w:t>入门到精通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06Maven</w:t>
      </w:r>
      <w:r>
        <w:rPr>
          <w:rFonts w:hint="eastAsia"/>
          <w:sz w:val="24"/>
          <w:szCs w:val="24"/>
        </w:rPr>
        <w:t>精品教程资料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07</w:t>
      </w:r>
      <w:r>
        <w:rPr>
          <w:rFonts w:hint="eastAsia"/>
          <w:sz w:val="24"/>
          <w:szCs w:val="24"/>
        </w:rPr>
        <w:t>超系统的</w:t>
      </w:r>
      <w:r>
        <w:rPr>
          <w:sz w:val="24"/>
          <w:szCs w:val="24"/>
        </w:rPr>
        <w:t>Ja-vaWeb</w:t>
      </w:r>
      <w:r>
        <w:rPr>
          <w:rFonts w:hint="eastAsia"/>
          <w:sz w:val="24"/>
          <w:szCs w:val="24"/>
        </w:rPr>
        <w:t>快速入门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04StructrueStep01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01Ja-vaWeb</w:t>
      </w:r>
      <w:r>
        <w:rPr>
          <w:rFonts w:hint="eastAsia"/>
          <w:sz w:val="24"/>
          <w:szCs w:val="24"/>
        </w:rPr>
        <w:t>网上商城资料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02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-2018spring</w:t>
      </w:r>
      <w:r>
        <w:rPr>
          <w:rFonts w:hint="eastAsia"/>
          <w:sz w:val="24"/>
          <w:szCs w:val="24"/>
        </w:rPr>
        <w:t>框架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03</w:t>
      </w:r>
      <w:r>
        <w:rPr>
          <w:rFonts w:hint="eastAsia"/>
          <w:sz w:val="24"/>
          <w:szCs w:val="24"/>
        </w:rPr>
        <w:t>黑马程序员</w:t>
      </w:r>
      <w:r>
        <w:rPr>
          <w:sz w:val="24"/>
          <w:szCs w:val="24"/>
        </w:rPr>
        <w:t>_Springmvc</w:t>
      </w:r>
      <w:r>
        <w:rPr>
          <w:rFonts w:hint="eastAsia"/>
          <w:sz w:val="24"/>
          <w:szCs w:val="24"/>
        </w:rPr>
        <w:t>视频教程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资料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04Mybatis</w:t>
      </w:r>
      <w:r>
        <w:rPr>
          <w:rFonts w:hint="eastAsia"/>
          <w:sz w:val="24"/>
          <w:szCs w:val="24"/>
        </w:rPr>
        <w:t>资料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05hibernate2017</w:t>
      </w:r>
      <w:r>
        <w:rPr>
          <w:rFonts w:hint="eastAsia"/>
          <w:sz w:val="24"/>
          <w:szCs w:val="24"/>
        </w:rPr>
        <w:t>版资料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06struts2</w:t>
      </w:r>
      <w:r>
        <w:rPr>
          <w:rFonts w:hint="eastAsia"/>
          <w:sz w:val="24"/>
          <w:szCs w:val="24"/>
        </w:rPr>
        <w:t>资料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07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-zookeeper dubbo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08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-3</w:t>
      </w:r>
      <w:r>
        <w:rPr>
          <w:rFonts w:hint="eastAsia"/>
          <w:sz w:val="24"/>
          <w:szCs w:val="24"/>
        </w:rPr>
        <w:t>天全面深入学习</w:t>
      </w:r>
      <w:r>
        <w:rPr>
          <w:sz w:val="24"/>
          <w:szCs w:val="24"/>
        </w:rPr>
        <w:t>zookeeper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05ProjectStep01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01ssh</w:t>
      </w:r>
      <w:r>
        <w:rPr>
          <w:rFonts w:hint="eastAsia"/>
          <w:sz w:val="24"/>
          <w:szCs w:val="24"/>
        </w:rPr>
        <w:t>框架综合项目开发资料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02MUI</w:t>
      </w:r>
      <w:r>
        <w:rPr>
          <w:rFonts w:hint="eastAsia"/>
          <w:sz w:val="24"/>
          <w:szCs w:val="24"/>
        </w:rPr>
        <w:t>快速实现自己的“微信</w:t>
      </w:r>
      <w:r>
        <w:rPr>
          <w:sz w:val="24"/>
          <w:szCs w:val="24"/>
        </w:rPr>
        <w:t>App</w:t>
      </w:r>
      <w:r>
        <w:rPr>
          <w:rFonts w:hint="eastAsia"/>
          <w:sz w:val="24"/>
          <w:szCs w:val="24"/>
        </w:rPr>
        <w:t>”资料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03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-MySQL</w:t>
      </w:r>
      <w:r>
        <w:rPr>
          <w:rFonts w:hint="eastAsia"/>
          <w:sz w:val="24"/>
          <w:szCs w:val="24"/>
        </w:rPr>
        <w:t>高级教程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04</w:t>
      </w:r>
      <w:r>
        <w:rPr>
          <w:rFonts w:hint="eastAsia"/>
          <w:sz w:val="24"/>
          <w:szCs w:val="24"/>
        </w:rPr>
        <w:t>管家婆项目资料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05</w:t>
      </w:r>
      <w:r>
        <w:rPr>
          <w:rFonts w:hint="eastAsia"/>
          <w:sz w:val="24"/>
          <w:szCs w:val="24"/>
        </w:rPr>
        <w:t>使用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消息队列完成秒杀过期订单处理资料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06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-Spring</w:t>
      </w:r>
      <w:r>
        <w:rPr>
          <w:rFonts w:hint="eastAsia"/>
          <w:sz w:val="24"/>
          <w:szCs w:val="24"/>
        </w:rPr>
        <w:t>高级之注解驱动开发详解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07</w:t>
      </w:r>
      <w:r>
        <w:rPr>
          <w:rFonts w:hint="eastAsia"/>
          <w:sz w:val="24"/>
          <w:szCs w:val="24"/>
        </w:rPr>
        <w:t>基于</w:t>
      </w:r>
      <w:r>
        <w:rPr>
          <w:sz w:val="24"/>
          <w:szCs w:val="24"/>
        </w:rPr>
        <w:t>struts2</w:t>
      </w:r>
      <w:r>
        <w:rPr>
          <w:rFonts w:hint="eastAsia"/>
          <w:sz w:val="24"/>
          <w:szCs w:val="24"/>
        </w:rPr>
        <w:t>拦截器实现数据和视图的分离资料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06StructrueStep02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01SpringBoot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02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 xml:space="preserve">-SpringCloud </w:t>
      </w:r>
      <w:r>
        <w:rPr>
          <w:rFonts w:hint="eastAsia"/>
          <w:sz w:val="24"/>
          <w:szCs w:val="24"/>
        </w:rPr>
        <w:t>微服务架构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03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-springcloud alibaba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04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-SpringSecurity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05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深入解析</w:t>
      </w:r>
      <w:r>
        <w:rPr>
          <w:sz w:val="24"/>
          <w:szCs w:val="24"/>
        </w:rPr>
        <w:t>docker</w:t>
      </w:r>
      <w:r>
        <w:rPr>
          <w:rFonts w:hint="eastAsia"/>
          <w:sz w:val="24"/>
          <w:szCs w:val="24"/>
        </w:rPr>
        <w:t>容器化技术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06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-RabbitMQ</w:t>
      </w:r>
      <w:r>
        <w:rPr>
          <w:rFonts w:hint="eastAsia"/>
          <w:sz w:val="24"/>
          <w:szCs w:val="24"/>
        </w:rPr>
        <w:t>深入浅出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分布式系统开发必会的技术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07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-Spring Security Oauth2.0</w:t>
      </w:r>
      <w:r>
        <w:rPr>
          <w:rFonts w:hint="eastAsia"/>
          <w:sz w:val="24"/>
          <w:szCs w:val="24"/>
        </w:rPr>
        <w:t>认证授权专题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热门技术框架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08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 xml:space="preserve">-Elastic Stack </w:t>
      </w:r>
      <w:r>
        <w:rPr>
          <w:rFonts w:hint="eastAsia"/>
          <w:sz w:val="24"/>
          <w:szCs w:val="24"/>
        </w:rPr>
        <w:t>从入门到实践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09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-mongodb</w:t>
      </w:r>
      <w:r>
        <w:rPr>
          <w:rFonts w:hint="eastAsia"/>
          <w:sz w:val="24"/>
          <w:szCs w:val="24"/>
        </w:rPr>
        <w:t>基础到进阶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10</w:t>
      </w:r>
      <w:r>
        <w:rPr>
          <w:rFonts w:hint="eastAsia"/>
          <w:sz w:val="24"/>
          <w:szCs w:val="24"/>
        </w:rPr>
        <w:t>黑马商城资料（</w:t>
      </w:r>
      <w:r>
        <w:rPr>
          <w:sz w:val="24"/>
          <w:szCs w:val="24"/>
        </w:rPr>
        <w:t>ssm</w:t>
      </w:r>
      <w:r>
        <w:rPr>
          <w:rFonts w:hint="eastAsia"/>
          <w:sz w:val="24"/>
          <w:szCs w:val="24"/>
        </w:rPr>
        <w:t>）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07ProjectStep02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01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数据层全栈方案</w:t>
      </w:r>
      <w:r>
        <w:rPr>
          <w:sz w:val="24"/>
          <w:szCs w:val="24"/>
        </w:rPr>
        <w:t xml:space="preserve"> SpringData </w:t>
      </w:r>
      <w:r>
        <w:rPr>
          <w:rFonts w:hint="eastAsia"/>
          <w:sz w:val="24"/>
          <w:szCs w:val="24"/>
        </w:rPr>
        <w:t>高级应用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02</w:t>
      </w:r>
      <w:r>
        <w:rPr>
          <w:rFonts w:hint="eastAsia"/>
          <w:sz w:val="24"/>
          <w:szCs w:val="24"/>
        </w:rPr>
        <w:t>高可用的并发解决方案</w:t>
      </w:r>
      <w:r>
        <w:rPr>
          <w:sz w:val="24"/>
          <w:szCs w:val="24"/>
        </w:rPr>
        <w:t>nginx+keepalived</w:t>
      </w:r>
      <w:r>
        <w:rPr>
          <w:rFonts w:hint="eastAsia"/>
          <w:sz w:val="24"/>
          <w:szCs w:val="24"/>
        </w:rPr>
        <w:t>资料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03Spring Boot+Vue.js+FastDFS</w:t>
      </w:r>
      <w:r>
        <w:rPr>
          <w:rFonts w:hint="eastAsia"/>
          <w:sz w:val="24"/>
          <w:szCs w:val="24"/>
        </w:rPr>
        <w:t>实现分布式图片服务器资料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04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微服务架构的分布式事务控制解决方案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05</w:t>
      </w:r>
      <w:r>
        <w:rPr>
          <w:rFonts w:hint="eastAsia"/>
          <w:sz w:val="24"/>
          <w:szCs w:val="24"/>
        </w:rPr>
        <w:t>分布式架构单点登录</w:t>
      </w:r>
      <w:r>
        <w:rPr>
          <w:sz w:val="24"/>
          <w:szCs w:val="24"/>
        </w:rPr>
        <w:t>+</w:t>
      </w:r>
      <w:r>
        <w:rPr>
          <w:rFonts w:hint="eastAsia"/>
          <w:sz w:val="24"/>
          <w:szCs w:val="24"/>
        </w:rPr>
        <w:t>授权认证实战</w:t>
      </w:r>
      <w:r>
        <w:rPr>
          <w:sz w:val="24"/>
          <w:szCs w:val="24"/>
        </w:rPr>
        <w:t xml:space="preserve"> CAS+SpringSecurity</w:t>
      </w:r>
      <w:r>
        <w:rPr>
          <w:rFonts w:hint="eastAsia"/>
          <w:sz w:val="24"/>
          <w:szCs w:val="24"/>
        </w:rPr>
        <w:t>资料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06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全面解剖</w:t>
      </w:r>
      <w:r>
        <w:rPr>
          <w:sz w:val="24"/>
          <w:szCs w:val="24"/>
        </w:rPr>
        <w:t>RocketMQ</w:t>
      </w:r>
      <w:r>
        <w:rPr>
          <w:rFonts w:hint="eastAsia"/>
          <w:sz w:val="24"/>
          <w:szCs w:val="24"/>
        </w:rPr>
        <w:t>和项目实战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07SSO</w:t>
      </w:r>
      <w:r>
        <w:rPr>
          <w:rFonts w:hint="eastAsia"/>
          <w:sz w:val="24"/>
          <w:szCs w:val="24"/>
        </w:rPr>
        <w:t>单点登录技术</w:t>
      </w:r>
      <w:r>
        <w:rPr>
          <w:sz w:val="24"/>
          <w:szCs w:val="24"/>
        </w:rPr>
        <w:t>-CAS</w:t>
      </w:r>
      <w:r>
        <w:rPr>
          <w:rFonts w:hint="eastAsia"/>
          <w:sz w:val="24"/>
          <w:szCs w:val="24"/>
        </w:rPr>
        <w:t>统一身份认证服务资料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08</w:t>
      </w:r>
      <w:r>
        <w:rPr>
          <w:rFonts w:hint="eastAsia"/>
          <w:sz w:val="24"/>
          <w:szCs w:val="24"/>
        </w:rPr>
        <w:t>基于</w:t>
      </w:r>
      <w:r>
        <w:rPr>
          <w:sz w:val="24"/>
          <w:szCs w:val="24"/>
        </w:rPr>
        <w:t>oracle</w:t>
      </w:r>
      <w:r>
        <w:rPr>
          <w:rFonts w:hint="eastAsia"/>
          <w:sz w:val="24"/>
          <w:szCs w:val="24"/>
        </w:rPr>
        <w:t>数据库的</w:t>
      </w:r>
      <w:r>
        <w:rPr>
          <w:sz w:val="24"/>
          <w:szCs w:val="24"/>
        </w:rPr>
        <w:t>PLSQL</w:t>
      </w:r>
      <w:r>
        <w:rPr>
          <w:rFonts w:hint="eastAsia"/>
          <w:sz w:val="24"/>
          <w:szCs w:val="24"/>
        </w:rPr>
        <w:t>编程以及存储过程的创建和使用资料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09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深入解读大厂</w:t>
      </w:r>
      <w:r>
        <w:rPr>
          <w:sz w:val="24"/>
          <w:szCs w:val="24"/>
        </w:rPr>
        <w:t>ja-va</w:t>
      </w:r>
      <w:r>
        <w:rPr>
          <w:rFonts w:hint="eastAsia"/>
          <w:sz w:val="24"/>
          <w:szCs w:val="24"/>
        </w:rPr>
        <w:t>面试必考基本功</w:t>
      </w:r>
      <w:r>
        <w:rPr>
          <w:sz w:val="24"/>
          <w:szCs w:val="24"/>
        </w:rPr>
        <w:t>-HashMap</w:t>
      </w:r>
      <w:r>
        <w:rPr>
          <w:rFonts w:hint="eastAsia"/>
          <w:sz w:val="24"/>
          <w:szCs w:val="24"/>
        </w:rPr>
        <w:t>集合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10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-Kafka</w:t>
      </w:r>
      <w:r>
        <w:rPr>
          <w:rFonts w:hint="eastAsia"/>
          <w:sz w:val="24"/>
          <w:szCs w:val="24"/>
        </w:rPr>
        <w:t>深入探秘者来了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08Advanced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01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-Redis</w:t>
      </w:r>
      <w:r>
        <w:rPr>
          <w:rFonts w:hint="eastAsia"/>
          <w:sz w:val="24"/>
          <w:szCs w:val="24"/>
        </w:rPr>
        <w:t>入门到精通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02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解密</w:t>
      </w:r>
      <w:r>
        <w:rPr>
          <w:sz w:val="24"/>
          <w:szCs w:val="24"/>
        </w:rPr>
        <w:t>JVM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03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-2020</w:t>
      </w:r>
      <w:r>
        <w:rPr>
          <w:rFonts w:hint="eastAsia"/>
          <w:sz w:val="24"/>
          <w:szCs w:val="24"/>
        </w:rPr>
        <w:t>版数据结构与算法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04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-Tomcat</w:t>
      </w:r>
      <w:r>
        <w:rPr>
          <w:rFonts w:hint="eastAsia"/>
          <w:sz w:val="24"/>
          <w:szCs w:val="24"/>
        </w:rPr>
        <w:t>核心原理解析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05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数据结构与算法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06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全面学习</w:t>
      </w:r>
      <w:r>
        <w:rPr>
          <w:sz w:val="24"/>
          <w:szCs w:val="24"/>
        </w:rPr>
        <w:t>Mybatis</w:t>
      </w:r>
      <w:r>
        <w:rPr>
          <w:rFonts w:hint="eastAsia"/>
          <w:sz w:val="24"/>
          <w:szCs w:val="24"/>
        </w:rPr>
        <w:t>插件之</w:t>
      </w:r>
      <w:r>
        <w:rPr>
          <w:sz w:val="24"/>
          <w:szCs w:val="24"/>
        </w:rPr>
        <w:t>Mybatis-Plus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07Mybatis</w:t>
      </w:r>
      <w:r>
        <w:rPr>
          <w:rFonts w:hint="eastAsia"/>
          <w:sz w:val="24"/>
          <w:szCs w:val="24"/>
        </w:rPr>
        <w:t>注解开发及注解配置复杂关系映射资料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08</w:t>
      </w:r>
      <w:r>
        <w:rPr>
          <w:rFonts w:hint="eastAsia"/>
          <w:sz w:val="24"/>
          <w:szCs w:val="24"/>
        </w:rPr>
        <w:t>基于</w:t>
      </w:r>
      <w:r>
        <w:rPr>
          <w:sz w:val="24"/>
          <w:szCs w:val="24"/>
        </w:rPr>
        <w:t>MongoDB</w:t>
      </w:r>
      <w:r>
        <w:rPr>
          <w:rFonts w:hint="eastAsia"/>
          <w:sz w:val="24"/>
          <w:szCs w:val="24"/>
        </w:rPr>
        <w:t>实现商品管理系统资料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09ELasticJob</w:t>
      </w:r>
      <w:r>
        <w:rPr>
          <w:rFonts w:hint="eastAsia"/>
          <w:sz w:val="24"/>
          <w:szCs w:val="24"/>
        </w:rPr>
        <w:t>分布式任务调度资料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10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-Jenkins</w:t>
      </w:r>
      <w:r>
        <w:rPr>
          <w:rFonts w:hint="eastAsia"/>
          <w:sz w:val="24"/>
          <w:szCs w:val="24"/>
        </w:rPr>
        <w:t>教程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11</w:t>
      </w:r>
      <w:r>
        <w:rPr>
          <w:rFonts w:hint="eastAsia"/>
          <w:sz w:val="24"/>
          <w:szCs w:val="24"/>
        </w:rPr>
        <w:t>利用</w:t>
      </w:r>
      <w:r>
        <w:rPr>
          <w:sz w:val="24"/>
          <w:szCs w:val="24"/>
        </w:rPr>
        <w:t>jQuery+Ajax+HighCharts</w:t>
      </w:r>
      <w:r>
        <w:rPr>
          <w:rFonts w:hint="eastAsia"/>
          <w:sz w:val="24"/>
          <w:szCs w:val="24"/>
        </w:rPr>
        <w:t>打造项目图表资料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12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并发编程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13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-Spring Cloud Alibaba Nacos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14oracle</w:t>
      </w:r>
      <w:r>
        <w:rPr>
          <w:rFonts w:hint="eastAsia"/>
          <w:sz w:val="24"/>
          <w:szCs w:val="24"/>
        </w:rPr>
        <w:t>数据库单行和多行函数的使用资料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15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分布式事务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16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分布式链路追踪</w:t>
      </w:r>
      <w:r>
        <w:rPr>
          <w:sz w:val="24"/>
          <w:szCs w:val="24"/>
        </w:rPr>
        <w:t>skywalking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17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-Java</w:t>
      </w:r>
      <w:r>
        <w:rPr>
          <w:rFonts w:hint="eastAsia"/>
          <w:sz w:val="24"/>
          <w:szCs w:val="24"/>
        </w:rPr>
        <w:t>日志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18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-Apollo</w:t>
      </w:r>
      <w:r>
        <w:rPr>
          <w:rFonts w:hint="eastAsia"/>
          <w:sz w:val="24"/>
          <w:szCs w:val="24"/>
        </w:rPr>
        <w:t>分布式配置中心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服务中间件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19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-Elastic-Job</w:t>
      </w:r>
      <w:r>
        <w:rPr>
          <w:rFonts w:hint="eastAsia"/>
          <w:sz w:val="24"/>
          <w:szCs w:val="24"/>
        </w:rPr>
        <w:t>分布式任务调度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服务中间件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20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-oracle</w:t>
      </w:r>
      <w:r>
        <w:rPr>
          <w:rFonts w:hint="eastAsia"/>
          <w:sz w:val="24"/>
          <w:szCs w:val="24"/>
        </w:rPr>
        <w:t>轻松入门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21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-synchronized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22</w:t>
      </w:r>
      <w:r>
        <w:rPr>
          <w:rFonts w:hint="eastAsia"/>
          <w:sz w:val="24"/>
          <w:szCs w:val="24"/>
        </w:rPr>
        <w:t>精品详解</w:t>
      </w:r>
      <w:r>
        <w:rPr>
          <w:sz w:val="24"/>
          <w:szCs w:val="24"/>
        </w:rPr>
        <w:t>Quartz</w:t>
      </w:r>
      <w:r>
        <w:rPr>
          <w:rFonts w:hint="eastAsia"/>
          <w:sz w:val="24"/>
          <w:szCs w:val="24"/>
        </w:rPr>
        <w:t>资料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23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视频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入门到精通</w:t>
      </w:r>
      <w:r>
        <w:rPr>
          <w:sz w:val="24"/>
          <w:szCs w:val="24"/>
        </w:rPr>
        <w:t>ActiveMQ+</w:t>
      </w:r>
      <w:r>
        <w:rPr>
          <w:rFonts w:hint="eastAsia"/>
          <w:sz w:val="24"/>
          <w:szCs w:val="24"/>
        </w:rPr>
        <w:t>企业面试题讲解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24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并发编程</w:t>
      </w:r>
      <w:r>
        <w:rPr>
          <w:sz w:val="24"/>
          <w:szCs w:val="24"/>
        </w:rPr>
        <w:t>volatile</w:t>
      </w:r>
      <w:r>
        <w:rPr>
          <w:rFonts w:hint="eastAsia"/>
          <w:sz w:val="24"/>
          <w:szCs w:val="24"/>
        </w:rPr>
        <w:t>精讲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26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-ELK</w:t>
      </w:r>
      <w:r>
        <w:rPr>
          <w:rFonts w:hint="eastAsia"/>
          <w:sz w:val="24"/>
          <w:szCs w:val="24"/>
        </w:rPr>
        <w:t>高级搜索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27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由浅入深，全面解析</w:t>
      </w:r>
      <w:r>
        <w:rPr>
          <w:sz w:val="24"/>
          <w:szCs w:val="24"/>
        </w:rPr>
        <w:t>ThreadLocal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28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-jvm</w:t>
      </w:r>
      <w:r>
        <w:rPr>
          <w:rFonts w:hint="eastAsia"/>
          <w:sz w:val="24"/>
          <w:szCs w:val="24"/>
        </w:rPr>
        <w:t>垃圾回收机制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29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全面深入解析</w:t>
      </w:r>
      <w:r>
        <w:rPr>
          <w:sz w:val="24"/>
          <w:szCs w:val="24"/>
        </w:rPr>
        <w:t>ArrayList</w:t>
      </w:r>
      <w:r>
        <w:rPr>
          <w:rFonts w:hint="eastAsia"/>
          <w:sz w:val="24"/>
          <w:szCs w:val="24"/>
        </w:rPr>
        <w:t>原理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30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虚拟机性能分析和故障解决工具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31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百度地图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32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详细分析</w:t>
      </w:r>
      <w:r>
        <w:rPr>
          <w:sz w:val="24"/>
          <w:szCs w:val="24"/>
        </w:rPr>
        <w:t>LinkedList</w:t>
      </w:r>
      <w:r>
        <w:rPr>
          <w:rFonts w:hint="eastAsia"/>
          <w:sz w:val="24"/>
          <w:szCs w:val="24"/>
        </w:rPr>
        <w:t>数据链表的实现原理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33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-jvm</w:t>
      </w:r>
      <w:r>
        <w:rPr>
          <w:rFonts w:hint="eastAsia"/>
          <w:sz w:val="24"/>
          <w:szCs w:val="24"/>
        </w:rPr>
        <w:t>内存结构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35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深入解读大厂</w:t>
      </w:r>
      <w:r>
        <w:rPr>
          <w:sz w:val="24"/>
          <w:szCs w:val="24"/>
        </w:rPr>
        <w:t>ja-va</w:t>
      </w:r>
      <w:r>
        <w:rPr>
          <w:rFonts w:hint="eastAsia"/>
          <w:sz w:val="24"/>
          <w:szCs w:val="24"/>
        </w:rPr>
        <w:t>面试必考基本功</w:t>
      </w:r>
      <w:r>
        <w:rPr>
          <w:sz w:val="24"/>
          <w:szCs w:val="24"/>
        </w:rPr>
        <w:t>-HashMap</w:t>
      </w:r>
      <w:r>
        <w:rPr>
          <w:rFonts w:hint="eastAsia"/>
          <w:sz w:val="24"/>
          <w:szCs w:val="24"/>
        </w:rPr>
        <w:t>集合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pStyle w:val="Heading1"/>
      </w:pPr>
      <w:r>
        <w:t>Redis</w:t>
      </w:r>
    </w:p>
    <w:p w:rsidR="00A16582" w:rsidRDefault="00A16582">
      <w:pPr>
        <w:pStyle w:val="Heading2"/>
      </w:pPr>
      <w:r>
        <w:rPr>
          <w:rFonts w:hint="eastAsia"/>
        </w:rPr>
        <w:t>【安装】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apt install redis-server</w:t>
      </w:r>
    </w:p>
    <w:p w:rsidR="00A16582" w:rsidRDefault="00A165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>
        <w:rPr>
          <w:sz w:val="24"/>
          <w:szCs w:val="24"/>
        </w:rPr>
        <w:t>gcc</w:t>
      </w:r>
      <w:r>
        <w:rPr>
          <w:rFonts w:hint="eastAsia"/>
          <w:sz w:val="24"/>
          <w:szCs w:val="24"/>
        </w:rPr>
        <w:t>源码编译安装】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wget http://download.redis.io/releases/redis-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sz w:val="24"/>
            <w:szCs w:val="24"/>
          </w:rPr>
          <w:t>5.0.8</w:t>
        </w:r>
      </w:smartTag>
      <w:r>
        <w:rPr>
          <w:sz w:val="24"/>
          <w:szCs w:val="24"/>
        </w:rPr>
        <w:t>.tar.gz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curl --output redis.tar.gz http://download.redis.io/releases/redis-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sz w:val="24"/>
            <w:szCs w:val="24"/>
          </w:rPr>
          <w:t>5.0.8</w:t>
        </w:r>
      </w:smartTag>
      <w:r>
        <w:rPr>
          <w:sz w:val="24"/>
          <w:szCs w:val="24"/>
        </w:rPr>
        <w:t>.tar.gz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mv redis-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sz w:val="24"/>
            <w:szCs w:val="24"/>
          </w:rPr>
          <w:t>5.0.8</w:t>
        </w:r>
      </w:smartTag>
      <w:r>
        <w:rPr>
          <w:sz w:val="24"/>
          <w:szCs w:val="24"/>
        </w:rPr>
        <w:t xml:space="preserve"> /usr/redis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make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make install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https://www.jb51.net/article/136019.htm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pStyle w:val="Heading2"/>
      </w:pPr>
      <w:r>
        <w:rPr>
          <w:rFonts w:hint="eastAsia"/>
        </w:rPr>
        <w:t>【配置】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/etc/redis/redis.conf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更改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bind 127.0.0.1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protected-mode yes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更改为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# bind 127.0.0.1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protected-mode no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设置密码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requirepass dddd123   </w:t>
      </w:r>
      <w:r>
        <w:rPr>
          <w:rFonts w:hint="eastAsia"/>
          <w:sz w:val="24"/>
          <w:szCs w:val="24"/>
        </w:rPr>
        <w:t>指定密码</w:t>
      </w:r>
      <w:r>
        <w:rPr>
          <w:sz w:val="24"/>
          <w:szCs w:val="24"/>
        </w:rPr>
        <w:t>dddd123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设置防火墙的</w:t>
      </w:r>
      <w:r>
        <w:rPr>
          <w:sz w:val="24"/>
          <w:szCs w:val="24"/>
        </w:rPr>
        <w:t>6379</w:t>
      </w:r>
      <w:r>
        <w:rPr>
          <w:rFonts w:hint="eastAsia"/>
          <w:sz w:val="24"/>
          <w:szCs w:val="24"/>
        </w:rPr>
        <w:t>端口可以进行访问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pStyle w:val="Heading3"/>
      </w:pPr>
      <w:r>
        <w:rPr>
          <w:rFonts w:hint="eastAsia"/>
        </w:rPr>
        <w:t>【</w:t>
      </w:r>
      <w:r>
        <w:t xml:space="preserve">Redis </w:t>
      </w:r>
      <w:r>
        <w:rPr>
          <w:rFonts w:hint="eastAsia"/>
        </w:rPr>
        <w:t>主从模式】</w:t>
      </w:r>
    </w:p>
    <w:p w:rsidR="00A16582" w:rsidRDefault="00A165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从属于某个</w:t>
      </w:r>
      <w:r>
        <w:rPr>
          <w:sz w:val="24"/>
          <w:szCs w:val="24"/>
        </w:rPr>
        <w:t xml:space="preserve"> master</w:t>
      </w:r>
      <w:r>
        <w:rPr>
          <w:rFonts w:hint="eastAsia"/>
          <w:sz w:val="24"/>
          <w:szCs w:val="24"/>
        </w:rPr>
        <w:t>，实时数据同步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1</w:t>
      </w:r>
      <w:r>
        <w:rPr>
          <w:rFonts w:hint="eastAsia"/>
          <w:sz w:val="24"/>
          <w:szCs w:val="24"/>
        </w:rPr>
        <w:t>，从属命令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redis&gt; SLAVEOF 127.0.0.1 6379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2</w:t>
      </w:r>
      <w:r>
        <w:rPr>
          <w:rFonts w:hint="eastAsia"/>
          <w:sz w:val="24"/>
          <w:szCs w:val="24"/>
        </w:rPr>
        <w:t>，断开从属命令，保存同步的数据，可以作为</w:t>
      </w:r>
      <w:r>
        <w:rPr>
          <w:sz w:val="24"/>
          <w:szCs w:val="24"/>
        </w:rPr>
        <w:t xml:space="preserve"> master </w:t>
      </w:r>
      <w:r>
        <w:rPr>
          <w:rFonts w:hint="eastAsia"/>
          <w:sz w:val="24"/>
          <w:szCs w:val="24"/>
        </w:rPr>
        <w:t>的备份体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redis&gt; SLAVEOF NO ONE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类似功能的命令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 xml:space="preserve"> 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sz w:val="24"/>
            <w:szCs w:val="24"/>
          </w:rPr>
          <w:t>5.0.0</w:t>
        </w:r>
      </w:smartTag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以后的版本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REPLICAOF hostname port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REPLICAOF NO ONE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配置文件里，可以改：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replicaof 192.168.118.131 6379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pStyle w:val="Heading3"/>
      </w:pPr>
      <w:r>
        <w:rPr>
          <w:rFonts w:hint="eastAsia"/>
        </w:rPr>
        <w:t>【</w:t>
      </w:r>
      <w:r>
        <w:t xml:space="preserve">Redis </w:t>
      </w:r>
      <w:r>
        <w:rPr>
          <w:rFonts w:hint="eastAsia"/>
        </w:rPr>
        <w:t>哨兵模式】</w:t>
      </w:r>
    </w:p>
    <w:p w:rsidR="00A16582" w:rsidRDefault="00A165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安装哨兵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apt install redis-sentinel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修改</w:t>
      </w:r>
      <w:r>
        <w:rPr>
          <w:sz w:val="24"/>
          <w:szCs w:val="24"/>
        </w:rPr>
        <w:t>sentinel</w:t>
      </w:r>
      <w:r>
        <w:rPr>
          <w:rFonts w:hint="eastAsia"/>
          <w:sz w:val="24"/>
          <w:szCs w:val="24"/>
        </w:rPr>
        <w:t>配置文件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vim /usr/local/redis/6379/26379.conf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# </w:t>
      </w:r>
      <w:r>
        <w:rPr>
          <w:rFonts w:hint="eastAsia"/>
          <w:sz w:val="24"/>
          <w:szCs w:val="24"/>
        </w:rPr>
        <w:t>主要修改这一项：</w:t>
      </w:r>
      <w:r>
        <w:rPr>
          <w:sz w:val="24"/>
          <w:szCs w:val="24"/>
        </w:rPr>
        <w:t>sentinel monitor</w:t>
      </w:r>
      <w:r>
        <w:rPr>
          <w:rFonts w:hint="eastAsia"/>
          <w:sz w:val="24"/>
          <w:szCs w:val="24"/>
        </w:rPr>
        <w:t>；最后的数字表示：主掉线后，从变主的最小投票数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sentinel monitor macrog-master 192.168.24.131 6379 2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# </w:t>
      </w:r>
      <w:r>
        <w:rPr>
          <w:rFonts w:hint="eastAsia"/>
          <w:sz w:val="24"/>
          <w:szCs w:val="24"/>
        </w:rPr>
        <w:t>添加守护进程模式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daemonize yes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# </w:t>
      </w:r>
      <w:r>
        <w:rPr>
          <w:rFonts w:hint="eastAsia"/>
          <w:sz w:val="24"/>
          <w:szCs w:val="24"/>
        </w:rPr>
        <w:t>添加指明日志文件名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logfile "/usr/local/redis/6379/sentinel26379.log"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# </w:t>
      </w:r>
      <w:r>
        <w:rPr>
          <w:rFonts w:hint="eastAsia"/>
          <w:sz w:val="24"/>
          <w:szCs w:val="24"/>
        </w:rPr>
        <w:t>修改工作目录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dir "/usr/local/redis/6379"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# </w:t>
      </w:r>
      <w:r>
        <w:rPr>
          <w:rFonts w:hint="eastAsia"/>
          <w:sz w:val="24"/>
          <w:szCs w:val="24"/>
        </w:rPr>
        <w:t>修改启动端口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port 26379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# </w:t>
      </w:r>
      <w:r>
        <w:rPr>
          <w:rFonts w:hint="eastAsia"/>
          <w:sz w:val="24"/>
          <w:szCs w:val="24"/>
        </w:rPr>
        <w:t>添加关闭保护模式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protected-mode no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启动哨兵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redis-sentinel [</w:t>
      </w:r>
      <w:r>
        <w:rPr>
          <w:rFonts w:hint="eastAsia"/>
          <w:sz w:val="24"/>
          <w:szCs w:val="24"/>
        </w:rPr>
        <w:t>配置文件</w:t>
      </w:r>
      <w:r>
        <w:rPr>
          <w:sz w:val="24"/>
          <w:szCs w:val="24"/>
        </w:rPr>
        <w:t>]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  <w:r>
        <w:rPr>
          <w:rFonts w:hint="eastAsia"/>
          <w:sz w:val="24"/>
          <w:szCs w:val="24"/>
          <w:highlight w:val="yellow"/>
        </w:rPr>
        <w:t>哨兵工作原理</w:t>
      </w:r>
      <w:r>
        <w:rPr>
          <w:rFonts w:hint="eastAsia"/>
          <w:sz w:val="24"/>
          <w:szCs w:val="24"/>
        </w:rPr>
        <w:t>，哨兵的工作流程主要分为以下几个阶段：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状态感知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心跳检测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选举哨兵领导者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选择新的</w:t>
      </w:r>
      <w:r>
        <w:rPr>
          <w:sz w:val="24"/>
          <w:szCs w:val="24"/>
        </w:rPr>
        <w:t>master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故障恢复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客户端感知新</w:t>
      </w:r>
      <w:r>
        <w:rPr>
          <w:sz w:val="24"/>
          <w:szCs w:val="24"/>
        </w:rPr>
        <w:t>master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pStyle w:val="Heading2"/>
      </w:pPr>
      <w:r>
        <w:rPr>
          <w:rFonts w:hint="eastAsia"/>
        </w:rPr>
        <w:t>【操作命令】</w:t>
      </w:r>
    </w:p>
    <w:p w:rsidR="00A16582" w:rsidRDefault="00A16582">
      <w:pPr>
        <w:rPr>
          <w:sz w:val="24"/>
          <w:szCs w:val="24"/>
        </w:rPr>
      </w:pPr>
      <w:r>
        <w:rPr>
          <w:color w:val="FF0000"/>
          <w:sz w:val="24"/>
          <w:szCs w:val="24"/>
        </w:rPr>
        <w:t xml:space="preserve">Redis </w:t>
      </w:r>
      <w:r>
        <w:rPr>
          <w:rFonts w:hint="eastAsia"/>
          <w:color w:val="FF0000"/>
          <w:sz w:val="24"/>
          <w:szCs w:val="24"/>
        </w:rPr>
        <w:t>命令参考网站</w:t>
      </w:r>
      <w:r>
        <w:rPr>
          <w:sz w:val="24"/>
          <w:szCs w:val="24"/>
        </w:rPr>
        <w:t xml:space="preserve">   http://doc.redisfans.com/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rFonts w:hint="eastAsia"/>
          <w:sz w:val="24"/>
          <w:szCs w:val="24"/>
        </w:rPr>
        <w:t>启动</w:t>
      </w:r>
      <w:r>
        <w:rPr>
          <w:sz w:val="24"/>
          <w:szCs w:val="24"/>
        </w:rPr>
        <w:t xml:space="preserve"> Redis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./redis-server [redis.conf]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rFonts w:hint="eastAsia"/>
          <w:sz w:val="24"/>
          <w:szCs w:val="24"/>
        </w:rPr>
        <w:t>启动</w:t>
      </w:r>
      <w:r>
        <w:rPr>
          <w:sz w:val="24"/>
          <w:szCs w:val="24"/>
        </w:rPr>
        <w:t xml:space="preserve"> Windows</w:t>
      </w:r>
      <w:r>
        <w:rPr>
          <w:rFonts w:hint="eastAsia"/>
          <w:sz w:val="24"/>
          <w:szCs w:val="24"/>
        </w:rPr>
        <w:t>客户端连接工具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redis-cli.exe -h 127.0.0.1 -p 6379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 xml:space="preserve">-- Linux </w:t>
      </w:r>
      <w:r>
        <w:rPr>
          <w:rFonts w:hint="eastAsia"/>
          <w:sz w:val="24"/>
          <w:szCs w:val="24"/>
        </w:rPr>
        <w:t>下连接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redis-cli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redis-cli -h 127.0.0.1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【重启】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systemctl restart redis-server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rFonts w:hint="eastAsia"/>
          <w:sz w:val="24"/>
          <w:szCs w:val="24"/>
        </w:rPr>
        <w:t>密码认证登录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auth "admin123456"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auth "ffpredis123"</w:t>
      </w:r>
      <w:r>
        <w:rPr>
          <w:sz w:val="24"/>
          <w:szCs w:val="24"/>
        </w:rPr>
        <w:tab/>
        <w:t>//</w:t>
      </w:r>
      <w:r>
        <w:rPr>
          <w:rFonts w:hint="eastAsia"/>
          <w:sz w:val="24"/>
          <w:szCs w:val="24"/>
        </w:rPr>
        <w:t>在线版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rFonts w:hint="eastAsia"/>
          <w:sz w:val="24"/>
          <w:szCs w:val="24"/>
        </w:rPr>
        <w:t>远程连接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telnet 172.21.126.164  6379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telnet 172.21.138.36   6379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$redis-cli -h 172.21.126.164 -p 6379 -a "ffpredis123"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>
        <w:rPr>
          <w:sz w:val="24"/>
          <w:szCs w:val="24"/>
        </w:rPr>
        <w:t>get</w:t>
      </w:r>
      <w:r>
        <w:rPr>
          <w:rFonts w:hint="eastAsia"/>
          <w:sz w:val="24"/>
          <w:szCs w:val="24"/>
        </w:rPr>
        <w:t>属性】</w:t>
      </w:r>
    </w:p>
    <w:p w:rsidR="00A16582" w:rsidRDefault="00A16582" w:rsidP="00A9432B">
      <w:pPr>
        <w:ind w:leftChars="300" w:left="31680"/>
        <w:rPr>
          <w:sz w:val="24"/>
          <w:szCs w:val="24"/>
        </w:rPr>
      </w:pPr>
      <w:r>
        <w:rPr>
          <w:sz w:val="24"/>
          <w:szCs w:val="24"/>
        </w:rPr>
        <w:t xml:space="preserve">config get *  // </w:t>
      </w:r>
      <w:r>
        <w:rPr>
          <w:rFonts w:hint="eastAsia"/>
          <w:sz w:val="24"/>
          <w:szCs w:val="24"/>
        </w:rPr>
        <w:t>获取全部属性</w:t>
      </w:r>
    </w:p>
    <w:p w:rsidR="00A16582" w:rsidRDefault="00A16582" w:rsidP="00A9432B">
      <w:pPr>
        <w:ind w:leftChars="300" w:left="31680"/>
        <w:rPr>
          <w:sz w:val="24"/>
          <w:szCs w:val="24"/>
        </w:rPr>
      </w:pPr>
      <w:r>
        <w:rPr>
          <w:sz w:val="24"/>
          <w:szCs w:val="24"/>
        </w:rPr>
        <w:t xml:space="preserve">config get paramName // </w:t>
      </w:r>
      <w:r>
        <w:rPr>
          <w:rFonts w:hint="eastAsia"/>
          <w:sz w:val="24"/>
          <w:szCs w:val="24"/>
        </w:rPr>
        <w:t>获取单个属性</w:t>
      </w:r>
    </w:p>
    <w:p w:rsidR="00A16582" w:rsidRDefault="00A16582" w:rsidP="00A9432B">
      <w:pPr>
        <w:ind w:leftChars="300" w:left="31680"/>
        <w:rPr>
          <w:sz w:val="24"/>
          <w:szCs w:val="24"/>
        </w:rPr>
      </w:pPr>
      <w:r>
        <w:rPr>
          <w:sz w:val="24"/>
          <w:szCs w:val="24"/>
        </w:rPr>
        <w:t>config get dir //</w:t>
      </w:r>
      <w:r>
        <w:rPr>
          <w:rFonts w:hint="eastAsia"/>
          <w:sz w:val="24"/>
          <w:szCs w:val="24"/>
        </w:rPr>
        <w:t>输出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安装目录</w:t>
      </w:r>
    </w:p>
    <w:p w:rsidR="00A16582" w:rsidRDefault="00A16582" w:rsidP="00A9432B">
      <w:pPr>
        <w:ind w:leftChars="100" w:left="31680"/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>
        <w:rPr>
          <w:sz w:val="24"/>
          <w:szCs w:val="24"/>
        </w:rPr>
        <w:t>set</w:t>
      </w:r>
      <w:r>
        <w:rPr>
          <w:rFonts w:hint="eastAsia"/>
          <w:sz w:val="24"/>
          <w:szCs w:val="24"/>
        </w:rPr>
        <w:t>属性】</w:t>
      </w:r>
    </w:p>
    <w:p w:rsidR="00A16582" w:rsidRDefault="00A16582" w:rsidP="00A9432B">
      <w:pPr>
        <w:ind w:leftChars="300" w:left="31680"/>
        <w:rPr>
          <w:sz w:val="24"/>
          <w:szCs w:val="24"/>
        </w:rPr>
      </w:pPr>
      <w:r>
        <w:rPr>
          <w:sz w:val="24"/>
          <w:szCs w:val="24"/>
        </w:rPr>
        <w:t>config set protected-mode no  --</w:t>
      </w:r>
      <w:r>
        <w:rPr>
          <w:rFonts w:hint="eastAsia"/>
          <w:sz w:val="24"/>
          <w:szCs w:val="24"/>
        </w:rPr>
        <w:t>设置不需要安全模式</w:t>
      </w:r>
    </w:p>
    <w:p w:rsidR="00A16582" w:rsidRDefault="00A16582" w:rsidP="00A9432B">
      <w:pPr>
        <w:ind w:leftChars="300" w:left="31680"/>
        <w:rPr>
          <w:sz w:val="24"/>
          <w:szCs w:val="24"/>
        </w:rPr>
      </w:pPr>
      <w:r>
        <w:rPr>
          <w:sz w:val="24"/>
          <w:szCs w:val="24"/>
        </w:rPr>
        <w:t>config set requirepass admin123456 --</w:t>
      </w:r>
      <w:r>
        <w:rPr>
          <w:rFonts w:hint="eastAsia"/>
          <w:sz w:val="24"/>
          <w:szCs w:val="24"/>
        </w:rPr>
        <w:t>设置属性</w:t>
      </w:r>
      <w:r>
        <w:rPr>
          <w:sz w:val="24"/>
          <w:szCs w:val="24"/>
        </w:rPr>
        <w:t>"</w:t>
      </w:r>
      <w:r>
        <w:rPr>
          <w:rFonts w:hint="eastAsia"/>
          <w:sz w:val="24"/>
          <w:szCs w:val="24"/>
        </w:rPr>
        <w:t>认证密码</w:t>
      </w:r>
      <w:r>
        <w:rPr>
          <w:sz w:val="24"/>
          <w:szCs w:val="24"/>
        </w:rPr>
        <w:t>"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rFonts w:hint="eastAsia"/>
          <w:sz w:val="24"/>
          <w:szCs w:val="24"/>
        </w:rPr>
        <w:t>测试是否正常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ping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 xml:space="preserve">-- </w:t>
      </w:r>
      <w:r>
        <w:rPr>
          <w:rFonts w:hint="eastAsia"/>
          <w:sz w:val="24"/>
          <w:szCs w:val="24"/>
        </w:rPr>
        <w:t>监控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处理的每一条命令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monitor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pStyle w:val="Heading2"/>
      </w:pPr>
      <w:r>
        <w:rPr>
          <w:rFonts w:hint="eastAsia"/>
        </w:rPr>
        <w:t>【数据结构及操作】</w:t>
      </w:r>
    </w:p>
    <w:p w:rsidR="00A16582" w:rsidRDefault="00A16582">
      <w:pPr>
        <w:rPr>
          <w:rFonts w:ascii="宋体" w:eastAsia="宋体" w:hAnsi="宋体" w:cs="宋体"/>
          <w:sz w:val="24"/>
          <w:szCs w:val="24"/>
        </w:rPr>
      </w:pPr>
      <w:r w:rsidRPr="00AF15A3">
        <w:rPr>
          <w:rFonts w:ascii="宋体" w:eastAsia="宋体" w:hAnsi="宋体" w:cs="宋体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IMG_256" style="width:429.5pt;height:279.5pt">
            <v:imagedata r:id="rId5" o:title=""/>
          </v:shape>
        </w:pict>
      </w:r>
    </w:p>
    <w:p w:rsidR="00A16582" w:rsidRDefault="00A16582">
      <w:pPr>
        <w:rPr>
          <w:rFonts w:ascii="宋体" w:eastAsia="宋体" w:hAnsi="宋体" w:cs="宋体"/>
          <w:sz w:val="24"/>
          <w:szCs w:val="24"/>
        </w:rPr>
      </w:pPr>
      <w:r w:rsidRPr="00AF15A3">
        <w:rPr>
          <w:rFonts w:ascii="宋体" w:eastAsia="宋体" w:hAnsi="宋体" w:cs="宋体"/>
          <w:sz w:val="24"/>
          <w:szCs w:val="24"/>
        </w:rPr>
        <w:pict>
          <v:shape id="_x0000_i1026" type="#_x0000_t75" alt="IMG_256" style="width:551pt;height:320pt">
            <v:imagedata r:id="rId6" o:title=""/>
          </v:shape>
        </w:pict>
      </w:r>
    </w:p>
    <w:p w:rsidR="00A16582" w:rsidRDefault="00A16582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备记：</w:t>
      </w:r>
      <w:r>
        <w:rPr>
          <w:rFonts w:ascii="宋体" w:eastAsia="宋体" w:hAnsi="宋体" w:cs="宋体"/>
          <w:sz w:val="24"/>
          <w:szCs w:val="24"/>
        </w:rPr>
        <w:t>hash</w:t>
      </w:r>
      <w:r>
        <w:rPr>
          <w:rFonts w:ascii="宋体" w:eastAsia="宋体" w:hAnsi="宋体" w:cs="宋体" w:hint="eastAsia"/>
          <w:sz w:val="24"/>
          <w:szCs w:val="24"/>
        </w:rPr>
        <w:t>类型，操作的是</w:t>
      </w:r>
      <w:r>
        <w:rPr>
          <w:rFonts w:ascii="宋体" w:eastAsia="宋体" w:hAnsi="宋体" w:cs="宋体"/>
          <w:sz w:val="24"/>
          <w:szCs w:val="24"/>
        </w:rPr>
        <w:t>map</w:t>
      </w:r>
      <w:r>
        <w:rPr>
          <w:rFonts w:ascii="宋体" w:eastAsia="宋体" w:hAnsi="宋体" w:cs="宋体" w:hint="eastAsia"/>
          <w:sz w:val="24"/>
          <w:szCs w:val="24"/>
        </w:rPr>
        <w:t>对象，</w:t>
      </w:r>
    </w:p>
    <w:p w:rsidR="00A16582" w:rsidRDefault="00A16582">
      <w:pPr>
        <w:ind w:firstLine="7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//</w:t>
      </w:r>
      <w:r>
        <w:rPr>
          <w:rFonts w:ascii="宋体" w:eastAsia="宋体" w:hAnsi="宋体" w:cs="宋体" w:hint="eastAsia"/>
          <w:sz w:val="24"/>
          <w:szCs w:val="24"/>
        </w:rPr>
        <w:t>存值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参数第一个变量的名称，</w:t>
      </w:r>
      <w:r>
        <w:rPr>
          <w:rFonts w:ascii="宋体" w:eastAsia="宋体" w:hAnsi="宋体" w:cs="宋体"/>
          <w:sz w:val="24"/>
          <w:szCs w:val="24"/>
        </w:rPr>
        <w:t xml:space="preserve"> map</w:t>
      </w:r>
      <w:r>
        <w:rPr>
          <w:rFonts w:ascii="宋体" w:eastAsia="宋体" w:hAnsi="宋体" w:cs="宋体" w:hint="eastAsia"/>
          <w:sz w:val="24"/>
          <w:szCs w:val="24"/>
        </w:rPr>
        <w:t>键名</w:t>
      </w:r>
      <w:r>
        <w:rPr>
          <w:rFonts w:ascii="宋体" w:eastAsia="宋体" w:hAnsi="宋体" w:cs="宋体"/>
          <w:sz w:val="24"/>
          <w:szCs w:val="24"/>
        </w:rPr>
        <w:t>(key)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 xml:space="preserve"> map</w:t>
      </w:r>
      <w:r>
        <w:rPr>
          <w:rFonts w:ascii="宋体" w:eastAsia="宋体" w:hAnsi="宋体" w:cs="宋体" w:hint="eastAsia"/>
          <w:sz w:val="24"/>
          <w:szCs w:val="24"/>
        </w:rPr>
        <w:t>键值</w:t>
      </w:r>
      <w:r>
        <w:rPr>
          <w:rFonts w:ascii="宋体" w:eastAsia="宋体" w:hAnsi="宋体" w:cs="宋体"/>
          <w:sz w:val="24"/>
          <w:szCs w:val="24"/>
        </w:rPr>
        <w:t>(value)</w:t>
      </w:r>
    </w:p>
    <w:p w:rsidR="00A16582" w:rsidRDefault="00A16582">
      <w:pPr>
        <w:ind w:firstLine="7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Long num = jedis.hset("hash1", "username", "caopengfei");</w:t>
      </w:r>
    </w:p>
    <w:p w:rsidR="00A16582" w:rsidRDefault="00A16582">
      <w:pPr>
        <w:ind w:firstLine="7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 xml:space="preserve">String res = jedis.hmset("hash2", map); // </w:t>
      </w:r>
      <w:r>
        <w:rPr>
          <w:rFonts w:ascii="宋体" w:eastAsia="宋体" w:hAnsi="宋体" w:cs="宋体" w:hint="eastAsia"/>
          <w:sz w:val="24"/>
          <w:szCs w:val="24"/>
        </w:rPr>
        <w:t>存取多个</w:t>
      </w:r>
      <w:r>
        <w:rPr>
          <w:rFonts w:ascii="宋体" w:eastAsia="宋体" w:hAnsi="宋体" w:cs="宋体"/>
          <w:sz w:val="24"/>
          <w:szCs w:val="24"/>
        </w:rPr>
        <w:t>key-value</w:t>
      </w:r>
    </w:p>
    <w:p w:rsidR="00A16582" w:rsidRDefault="00A16582">
      <w:pPr>
        <w:ind w:firstLine="7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jedis.hgetAll("hash2");</w:t>
      </w:r>
    </w:p>
    <w:p w:rsidR="00A16582" w:rsidRDefault="00A16582">
      <w:pPr>
        <w:rPr>
          <w:rFonts w:ascii="宋体" w:eastAsia="宋体" w:hAnsi="宋体" w:cs="宋体"/>
          <w:sz w:val="24"/>
          <w:szCs w:val="24"/>
        </w:rPr>
      </w:pPr>
      <w:r w:rsidRPr="00AF15A3">
        <w:rPr>
          <w:rFonts w:ascii="宋体" w:eastAsia="宋体" w:hAnsi="宋体" w:cs="宋体"/>
          <w:sz w:val="24"/>
          <w:szCs w:val="24"/>
        </w:rPr>
        <w:pict>
          <v:shape id="_x0000_i1027" type="#_x0000_t75" alt="IMG_256" style="width:489pt;height:371.5pt">
            <v:imagedata r:id="rId7" o:title=""/>
          </v:shape>
        </w:pic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 xml:space="preserve">-- </w:t>
      </w:r>
      <w:r>
        <w:rPr>
          <w:rFonts w:hint="eastAsia"/>
          <w:sz w:val="24"/>
          <w:szCs w:val="24"/>
        </w:rPr>
        <w:t>获取全部</w:t>
      </w:r>
      <w:r>
        <w:rPr>
          <w:sz w:val="24"/>
          <w:szCs w:val="24"/>
        </w:rPr>
        <w:t>key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keys *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 xml:space="preserve">-- </w:t>
      </w:r>
      <w:r>
        <w:rPr>
          <w:rFonts w:hint="eastAsia"/>
          <w:sz w:val="24"/>
          <w:szCs w:val="24"/>
        </w:rPr>
        <w:t>设置值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set key value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setNx key value</w:t>
      </w:r>
      <w:r>
        <w:rPr>
          <w:sz w:val="24"/>
          <w:szCs w:val="24"/>
        </w:rPr>
        <w:tab/>
        <w:t>-- set if not exist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-- </w:t>
      </w:r>
      <w:r>
        <w:rPr>
          <w:rFonts w:hint="eastAsia"/>
          <w:sz w:val="24"/>
          <w:szCs w:val="24"/>
        </w:rPr>
        <w:t>不存在值即设置，返回</w:t>
      </w:r>
      <w:r>
        <w:rPr>
          <w:sz w:val="24"/>
          <w:szCs w:val="24"/>
        </w:rPr>
        <w:t xml:space="preserve"> 1</w:t>
      </w:r>
      <w:r>
        <w:rPr>
          <w:rFonts w:hint="eastAsia"/>
          <w:sz w:val="24"/>
          <w:szCs w:val="24"/>
        </w:rPr>
        <w:t>；存在不做操作，返回</w:t>
      </w:r>
      <w:r>
        <w:rPr>
          <w:sz w:val="24"/>
          <w:szCs w:val="24"/>
        </w:rPr>
        <w:t xml:space="preserve"> 0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 xml:space="preserve">-- </w:t>
      </w:r>
      <w:r>
        <w:rPr>
          <w:rFonts w:hint="eastAsia"/>
          <w:sz w:val="24"/>
          <w:szCs w:val="24"/>
        </w:rPr>
        <w:t>获取值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get key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 xml:space="preserve">-- </w:t>
      </w:r>
      <w:r>
        <w:rPr>
          <w:rFonts w:hint="eastAsia"/>
          <w:sz w:val="24"/>
          <w:szCs w:val="24"/>
        </w:rPr>
        <w:t>设置过期时间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 xml:space="preserve">expires key </w:t>
      </w:r>
      <w:r>
        <w:rPr>
          <w:rFonts w:hint="eastAsia"/>
          <w:sz w:val="24"/>
          <w:szCs w:val="24"/>
        </w:rPr>
        <w:t>秒数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 xml:space="preserve">-- </w:t>
      </w:r>
      <w:r>
        <w:rPr>
          <w:rFonts w:hint="eastAsia"/>
          <w:sz w:val="24"/>
          <w:szCs w:val="24"/>
        </w:rPr>
        <w:t>获取过期剩余时间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TTL key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 xml:space="preserve">-- </w:t>
      </w:r>
      <w:r>
        <w:rPr>
          <w:rFonts w:hint="eastAsia"/>
          <w:sz w:val="24"/>
          <w:szCs w:val="24"/>
        </w:rPr>
        <w:t>查看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服务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ps -ef |grep redis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【查看当前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角色等信息】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info replication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>
        <w:rPr>
          <w:sz w:val="24"/>
          <w:szCs w:val="24"/>
        </w:rPr>
        <w:t>sortedset</w:t>
      </w:r>
      <w:r>
        <w:rPr>
          <w:rFonts w:hint="eastAsia"/>
          <w:sz w:val="24"/>
          <w:szCs w:val="24"/>
        </w:rPr>
        <w:t>】有序集合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sz w:val="24"/>
          <w:szCs w:val="24"/>
        </w:rPr>
        <w:t>127.0.0.1:6379&gt; ZADD b 1 zookeeper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sz w:val="24"/>
          <w:szCs w:val="24"/>
        </w:rPr>
        <w:t>127.0.0.1:6379&gt; zadd b 1 redis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sz w:val="24"/>
          <w:szCs w:val="24"/>
        </w:rPr>
        <w:t>127.0.0.1:6379&gt; zincrby b 2 "zookeeper"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sz w:val="24"/>
          <w:szCs w:val="24"/>
        </w:rPr>
        <w:t>127.0.0.1:6379&gt; add b 2 mongodb</w:t>
      </w:r>
    </w:p>
    <w:p w:rsidR="00A16582" w:rsidRDefault="00A16582">
      <w:pPr>
        <w:ind w:firstLine="720"/>
        <w:rPr>
          <w:sz w:val="24"/>
          <w:szCs w:val="24"/>
        </w:rPr>
      </w:pPr>
    </w:p>
    <w:p w:rsidR="00A16582" w:rsidRDefault="00A16582">
      <w:pPr>
        <w:ind w:firstLine="720"/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127.0.0.1:6379&gt; </w:t>
      </w:r>
      <w:r>
        <w:rPr>
          <w:color w:val="0000FF"/>
          <w:sz w:val="24"/>
          <w:szCs w:val="24"/>
        </w:rPr>
        <w:t xml:space="preserve">zrevrange </w:t>
      </w:r>
      <w:r>
        <w:rPr>
          <w:sz w:val="24"/>
          <w:szCs w:val="24"/>
        </w:rPr>
        <w:t xml:space="preserve">b 0 1 withscores </w:t>
      </w:r>
      <w:r>
        <w:rPr>
          <w:color w:val="FF0000"/>
          <w:sz w:val="24"/>
          <w:szCs w:val="24"/>
        </w:rPr>
        <w:t xml:space="preserve"> // </w:t>
      </w:r>
      <w:r>
        <w:rPr>
          <w:rFonts w:hint="eastAsia"/>
          <w:color w:val="FF0000"/>
          <w:sz w:val="24"/>
          <w:szCs w:val="24"/>
        </w:rPr>
        <w:t>降序前</w:t>
      </w:r>
      <w:r>
        <w:rPr>
          <w:color w:val="FF0000"/>
          <w:sz w:val="24"/>
          <w:szCs w:val="24"/>
        </w:rPr>
        <w:t>2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sz w:val="24"/>
          <w:szCs w:val="24"/>
        </w:rPr>
        <w:t>1) "zookeeper"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sz w:val="24"/>
          <w:szCs w:val="24"/>
        </w:rPr>
        <w:t>2) "3"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sz w:val="24"/>
          <w:szCs w:val="24"/>
        </w:rPr>
        <w:t>3) "mongodb"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sz w:val="24"/>
          <w:szCs w:val="24"/>
        </w:rPr>
        <w:t>4) "2"</w:t>
      </w:r>
    </w:p>
    <w:p w:rsidR="00A16582" w:rsidRDefault="00A16582">
      <w:pPr>
        <w:ind w:firstLine="720"/>
        <w:rPr>
          <w:sz w:val="24"/>
          <w:szCs w:val="24"/>
        </w:rPr>
      </w:pPr>
    </w:p>
    <w:p w:rsidR="00A16582" w:rsidRDefault="00A16582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127.0.0.1:6379&gt; </w:t>
      </w:r>
      <w:r>
        <w:rPr>
          <w:color w:val="0000FF"/>
          <w:sz w:val="24"/>
          <w:szCs w:val="24"/>
        </w:rPr>
        <w:t xml:space="preserve">zrange </w:t>
      </w:r>
      <w:r>
        <w:rPr>
          <w:sz w:val="24"/>
          <w:szCs w:val="24"/>
        </w:rPr>
        <w:t xml:space="preserve">b 0 1 withscores  </w:t>
      </w:r>
      <w:r>
        <w:rPr>
          <w:color w:val="FF0000"/>
          <w:sz w:val="24"/>
          <w:szCs w:val="24"/>
        </w:rPr>
        <w:t xml:space="preserve">// </w:t>
      </w:r>
      <w:r>
        <w:rPr>
          <w:rFonts w:hint="eastAsia"/>
          <w:color w:val="FF0000"/>
          <w:sz w:val="24"/>
          <w:szCs w:val="24"/>
        </w:rPr>
        <w:t>升序前</w:t>
      </w:r>
      <w:r>
        <w:rPr>
          <w:color w:val="FF0000"/>
          <w:sz w:val="24"/>
          <w:szCs w:val="24"/>
        </w:rPr>
        <w:t>2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sz w:val="24"/>
          <w:szCs w:val="24"/>
        </w:rPr>
        <w:t>1) "redis"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sz w:val="24"/>
          <w:szCs w:val="24"/>
        </w:rPr>
        <w:t>2) "1"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sz w:val="24"/>
          <w:szCs w:val="24"/>
        </w:rPr>
        <w:t>3) "mongodb"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sz w:val="24"/>
          <w:szCs w:val="24"/>
        </w:rPr>
        <w:t>4) "2"</w:t>
      </w:r>
    </w:p>
    <w:p w:rsidR="00A16582" w:rsidRDefault="00A16582">
      <w:pPr>
        <w:ind w:firstLine="720"/>
        <w:rPr>
          <w:sz w:val="24"/>
          <w:szCs w:val="24"/>
        </w:rPr>
      </w:pPr>
    </w:p>
    <w:p w:rsidR="00A16582" w:rsidRDefault="00A16582">
      <w:pPr>
        <w:ind w:firstLine="720"/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127.0.0.1:6379&gt; ZRANGE b 0 -1 withscores  </w:t>
      </w:r>
      <w:r>
        <w:rPr>
          <w:color w:val="FF0000"/>
          <w:sz w:val="24"/>
          <w:szCs w:val="24"/>
        </w:rPr>
        <w:t xml:space="preserve">// </w:t>
      </w:r>
      <w:r>
        <w:rPr>
          <w:rFonts w:hint="eastAsia"/>
          <w:color w:val="FF0000"/>
          <w:sz w:val="24"/>
          <w:szCs w:val="24"/>
        </w:rPr>
        <w:t>全部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sz w:val="24"/>
          <w:szCs w:val="24"/>
        </w:rPr>
        <w:t>1) "redis"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sz w:val="24"/>
          <w:szCs w:val="24"/>
        </w:rPr>
        <w:t>2) "1"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sz w:val="24"/>
          <w:szCs w:val="24"/>
        </w:rPr>
        <w:t>3) "mongodb"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sz w:val="24"/>
          <w:szCs w:val="24"/>
        </w:rPr>
        <w:t>4) "2"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sz w:val="24"/>
          <w:szCs w:val="24"/>
        </w:rPr>
        <w:t>5) "zookeeper"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sz w:val="24"/>
          <w:szCs w:val="24"/>
        </w:rPr>
        <w:t>6) "3"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pStyle w:val="Heading3"/>
      </w:pPr>
      <w:r>
        <w:rPr>
          <w:rFonts w:hint="eastAsia"/>
        </w:rPr>
        <w:t>【持久化】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save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该命令将在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安装目录中创建</w:t>
      </w:r>
      <w:r>
        <w:rPr>
          <w:sz w:val="24"/>
          <w:szCs w:val="24"/>
        </w:rPr>
        <w:t>dump.rdb</w:t>
      </w:r>
      <w:r>
        <w:rPr>
          <w:rFonts w:hint="eastAsia"/>
          <w:sz w:val="24"/>
          <w:szCs w:val="24"/>
        </w:rPr>
        <w:t>文件，将</w:t>
      </w:r>
      <w:r>
        <w:rPr>
          <w:sz w:val="24"/>
          <w:szCs w:val="24"/>
        </w:rPr>
        <w:t xml:space="preserve"> cache </w:t>
      </w:r>
      <w:r>
        <w:rPr>
          <w:rFonts w:hint="eastAsia"/>
          <w:sz w:val="24"/>
          <w:szCs w:val="24"/>
        </w:rPr>
        <w:t>数据保存到文件中</w:t>
      </w:r>
    </w:p>
    <w:p w:rsidR="00A16582" w:rsidRDefault="00A165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【恢复数据】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如果需要恢复数据，只需将备份文件</w:t>
      </w:r>
      <w:r>
        <w:rPr>
          <w:sz w:val="24"/>
          <w:szCs w:val="24"/>
        </w:rPr>
        <w:t xml:space="preserve"> (dump.rdb) </w:t>
      </w:r>
      <w:r>
        <w:rPr>
          <w:rFonts w:hint="eastAsia"/>
          <w:sz w:val="24"/>
          <w:szCs w:val="24"/>
        </w:rPr>
        <w:t>移动到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安装目录并启动服务即可。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bgsave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在后台新的子进程进行备份，可以使用</w:t>
      </w:r>
      <w:r>
        <w:rPr>
          <w:sz w:val="24"/>
          <w:szCs w:val="24"/>
        </w:rPr>
        <w:t>lastsave</w:t>
      </w:r>
      <w:r>
        <w:rPr>
          <w:rFonts w:hint="eastAsia"/>
          <w:sz w:val="24"/>
          <w:szCs w:val="24"/>
        </w:rPr>
        <w:t>查看最新的进度。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有</w:t>
      </w:r>
      <w:r>
        <w:rPr>
          <w:sz w:val="24"/>
          <w:szCs w:val="24"/>
        </w:rPr>
        <w:t>RDB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AOF</w:t>
      </w:r>
      <w:r>
        <w:rPr>
          <w:rFonts w:hint="eastAsia"/>
          <w:sz w:val="24"/>
          <w:szCs w:val="24"/>
        </w:rPr>
        <w:t>的持久化机制。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RDB</w:t>
      </w:r>
      <w:r>
        <w:rPr>
          <w:rFonts w:hint="eastAsia"/>
          <w:sz w:val="24"/>
          <w:szCs w:val="24"/>
        </w:rPr>
        <w:t>：基于快照，将某一时刻的所有数据保存到一个</w:t>
      </w:r>
      <w:r>
        <w:rPr>
          <w:sz w:val="24"/>
          <w:szCs w:val="24"/>
        </w:rPr>
        <w:t>RDB</w:t>
      </w:r>
      <w:r>
        <w:rPr>
          <w:rFonts w:hint="eastAsia"/>
          <w:sz w:val="24"/>
          <w:szCs w:val="24"/>
        </w:rPr>
        <w:t>文件中，</w:t>
      </w:r>
      <w:r>
        <w:rPr>
          <w:rFonts w:hint="eastAsia"/>
          <w:color w:val="0000FF"/>
          <w:sz w:val="24"/>
          <w:szCs w:val="24"/>
        </w:rPr>
        <w:t>默认方式</w:t>
      </w:r>
      <w:r>
        <w:rPr>
          <w:rFonts w:hint="eastAsia"/>
          <w:sz w:val="24"/>
          <w:szCs w:val="24"/>
        </w:rPr>
        <w:t>。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AOF(append-only-file)</w:t>
      </w:r>
      <w:r>
        <w:rPr>
          <w:rFonts w:hint="eastAsia"/>
          <w:sz w:val="24"/>
          <w:szCs w:val="24"/>
        </w:rPr>
        <w:t>，当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服务器执行写命令的时候，将执行的写命令保存到</w:t>
      </w:r>
      <w:r>
        <w:rPr>
          <w:sz w:val="24"/>
          <w:szCs w:val="24"/>
        </w:rPr>
        <w:t>AOF</w:t>
      </w:r>
      <w:r>
        <w:rPr>
          <w:rFonts w:hint="eastAsia"/>
          <w:sz w:val="24"/>
          <w:szCs w:val="24"/>
        </w:rPr>
        <w:t>文件中，默认关闭。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AOF</w:t>
      </w:r>
      <w:r>
        <w:rPr>
          <w:rFonts w:hint="eastAsia"/>
          <w:sz w:val="24"/>
          <w:szCs w:val="24"/>
        </w:rPr>
        <w:t>持久化功能的实现可以分为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个步骤：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命令追加：命令写入</w:t>
      </w:r>
      <w:r>
        <w:rPr>
          <w:sz w:val="24"/>
          <w:szCs w:val="24"/>
        </w:rPr>
        <w:t>aof_buf</w:t>
      </w:r>
      <w:r>
        <w:rPr>
          <w:rFonts w:hint="eastAsia"/>
          <w:sz w:val="24"/>
          <w:szCs w:val="24"/>
        </w:rPr>
        <w:t>缓冲区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文件写入：调用</w:t>
      </w:r>
      <w:r>
        <w:rPr>
          <w:sz w:val="24"/>
          <w:szCs w:val="24"/>
        </w:rPr>
        <w:t>flushAppendOnlyFile</w:t>
      </w:r>
      <w:r>
        <w:rPr>
          <w:rFonts w:hint="eastAsia"/>
          <w:sz w:val="24"/>
          <w:szCs w:val="24"/>
        </w:rPr>
        <w:t>函数，考虑是否要将</w:t>
      </w:r>
      <w:r>
        <w:rPr>
          <w:sz w:val="24"/>
          <w:szCs w:val="24"/>
        </w:rPr>
        <w:t>aof_buf</w:t>
      </w:r>
      <w:r>
        <w:rPr>
          <w:rFonts w:hint="eastAsia"/>
          <w:sz w:val="24"/>
          <w:szCs w:val="24"/>
        </w:rPr>
        <w:t>缓冲区写入</w:t>
      </w:r>
      <w:r>
        <w:rPr>
          <w:sz w:val="24"/>
          <w:szCs w:val="24"/>
        </w:rPr>
        <w:t>AOF</w:t>
      </w:r>
      <w:r>
        <w:rPr>
          <w:rFonts w:hint="eastAsia"/>
          <w:sz w:val="24"/>
          <w:szCs w:val="24"/>
        </w:rPr>
        <w:t>文件中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文件同步：考虑是否将内存缓冲区的数据真正写入到硬盘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pStyle w:val="Heading2"/>
      </w:pPr>
      <w:r>
        <w:rPr>
          <w:rFonts w:hint="eastAsia"/>
        </w:rPr>
        <w:t>【实践】</w:t>
      </w:r>
    </w:p>
    <w:p w:rsidR="00A16582" w:rsidRDefault="00A16582">
      <w:pPr>
        <w:rPr>
          <w:sz w:val="24"/>
          <w:szCs w:val="24"/>
        </w:rPr>
      </w:pPr>
      <w:r w:rsidRPr="00AF15A3">
        <w:rPr>
          <w:sz w:val="24"/>
          <w:szCs w:val="24"/>
        </w:rPr>
        <w:pict>
          <v:shape id="_x0000_i1028" type="#_x0000_t75" alt="12e7beca9bcf7065ca3a8c38e36cc7b5" style="width:554pt;height:335pt">
            <v:imagedata r:id="rId8" o:title=""/>
          </v:shape>
        </w:pic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pStyle w:val="Heading1"/>
      </w:pPr>
      <w:r>
        <w:t>Zookeeper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ZooKeeper “</w:t>
      </w:r>
      <w:r>
        <w:rPr>
          <w:rFonts w:hint="eastAsia"/>
          <w:sz w:val="24"/>
          <w:szCs w:val="24"/>
        </w:rPr>
        <w:t>动物管理员</w:t>
      </w:r>
      <w:r>
        <w:rPr>
          <w:sz w:val="24"/>
          <w:szCs w:val="24"/>
        </w:rPr>
        <w:t>”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ZK</w:t>
      </w:r>
      <w:r>
        <w:rPr>
          <w:rFonts w:hint="eastAsia"/>
          <w:sz w:val="24"/>
          <w:szCs w:val="24"/>
        </w:rPr>
        <w:t>是一个树形的目录服务</w:t>
      </w:r>
    </w:p>
    <w:p w:rsidR="00A16582" w:rsidRDefault="00A165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作用：协调分布式的系统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做</w:t>
      </w:r>
      <w:r>
        <w:rPr>
          <w:sz w:val="24"/>
          <w:szCs w:val="24"/>
        </w:rPr>
        <w:t xml:space="preserve"> “</w:t>
      </w:r>
      <w:r>
        <w:rPr>
          <w:rFonts w:hint="eastAsia"/>
          <w:sz w:val="24"/>
          <w:szCs w:val="24"/>
        </w:rPr>
        <w:t>配置中心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 xml:space="preserve">Eureka </w:t>
      </w:r>
      <w:r>
        <w:rPr>
          <w:rFonts w:hint="eastAsia"/>
          <w:sz w:val="24"/>
          <w:szCs w:val="24"/>
        </w:rPr>
        <w:t>与</w:t>
      </w:r>
      <w:r>
        <w:rPr>
          <w:sz w:val="24"/>
          <w:szCs w:val="24"/>
        </w:rPr>
        <w:t xml:space="preserve"> ZK </w:t>
      </w:r>
      <w:r>
        <w:rPr>
          <w:rFonts w:hint="eastAsia"/>
          <w:sz w:val="24"/>
          <w:szCs w:val="24"/>
        </w:rPr>
        <w:t>功能类似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pStyle w:val="Heading2"/>
      </w:pPr>
      <w:r>
        <w:rPr>
          <w:rFonts w:hint="eastAsia"/>
        </w:rPr>
        <w:t>【安装】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apt install zookeeper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pStyle w:val="Heading2"/>
      </w:pPr>
      <w:r>
        <w:rPr>
          <w:rFonts w:hint="eastAsia"/>
        </w:rPr>
        <w:t>【配置】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 xml:space="preserve">Connection() </w:t>
      </w:r>
      <w:r>
        <w:rPr>
          <w:rFonts w:hint="eastAsia"/>
          <w:sz w:val="24"/>
          <w:szCs w:val="24"/>
        </w:rPr>
        <w:t>链接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//server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172.21.126.163:2181,172.21.126.164:2181,172.21.126.165:2181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this.zk = new ZooKeeper(server, 6000, this);// </w:t>
      </w:r>
      <w:r>
        <w:rPr>
          <w:rFonts w:hint="eastAsia"/>
          <w:sz w:val="24"/>
          <w:szCs w:val="24"/>
        </w:rPr>
        <w:t>初始化</w:t>
      </w:r>
      <w:r>
        <w:rPr>
          <w:sz w:val="24"/>
          <w:szCs w:val="24"/>
        </w:rPr>
        <w:t xml:space="preserve"> zk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[SYSTEM]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THREADS=100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COMMANDTIMEOUT=60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[JMS]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#AQ_URL=tcp://172.21.126.164:61616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AQ_URL=failover:(tcp://172.21.126.163:61617,tcp://172.21.126.164:61617,tcp://172.21.126.165:61617)?Randomize=false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[REDIS]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#IP=172.21.126.164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IP=172.21.126.165:26380,172.21.126.165:26381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PASSWORD=ffpredis123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>
        <w:rPr>
          <w:sz w:val="24"/>
          <w:szCs w:val="24"/>
        </w:rPr>
        <w:t>ZK</w:t>
      </w:r>
      <w:r>
        <w:rPr>
          <w:rFonts w:hint="eastAsia"/>
          <w:sz w:val="24"/>
          <w:szCs w:val="24"/>
        </w:rPr>
        <w:t>节点类型】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rFonts w:hint="eastAsia"/>
          <w:sz w:val="24"/>
          <w:szCs w:val="24"/>
        </w:rPr>
        <w:t>持久节点</w:t>
      </w:r>
      <w:r>
        <w:rPr>
          <w:sz w:val="24"/>
          <w:szCs w:val="24"/>
        </w:rPr>
        <w:t>(persistent)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持久节点，创建后一直存在，直到主动删除此节点。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rFonts w:hint="eastAsia"/>
          <w:sz w:val="24"/>
          <w:szCs w:val="24"/>
        </w:rPr>
        <w:t>持久顺序节点</w:t>
      </w:r>
      <w:r>
        <w:rPr>
          <w:sz w:val="24"/>
          <w:szCs w:val="24"/>
        </w:rPr>
        <w:t>(persistent_sequential)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持久顺序节点，创建后一直存在，直到主动删除此节点。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ZK</w:t>
      </w:r>
      <w:r>
        <w:rPr>
          <w:rFonts w:hint="eastAsia"/>
          <w:sz w:val="24"/>
          <w:szCs w:val="24"/>
        </w:rPr>
        <w:t>中，每个父节点会为它的第一级子节点维护一份时序，记录每个子节点创建的先后顺序。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rFonts w:hint="eastAsia"/>
          <w:sz w:val="24"/>
          <w:szCs w:val="24"/>
        </w:rPr>
        <w:t>临时节点</w:t>
      </w:r>
      <w:r>
        <w:rPr>
          <w:sz w:val="24"/>
          <w:szCs w:val="24"/>
        </w:rPr>
        <w:t>(ephemeral)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临时节点在客户端会话失效后节点自动清除。临时节点下面不能创建子节点。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rFonts w:hint="eastAsia"/>
          <w:sz w:val="24"/>
          <w:szCs w:val="24"/>
        </w:rPr>
        <w:t>顺序临时节点</w:t>
      </w:r>
      <w:r>
        <w:rPr>
          <w:sz w:val="24"/>
          <w:szCs w:val="24"/>
        </w:rPr>
        <w:t>(ephemeral_sequential)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临时节点在客户端会话失效后节点自动清除。临时节点下面不能创建子节点。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父节点</w:t>
      </w:r>
      <w:r>
        <w:rPr>
          <w:sz w:val="24"/>
          <w:szCs w:val="24"/>
        </w:rPr>
        <w:t xml:space="preserve"> getChildren </w:t>
      </w:r>
      <w:r>
        <w:rPr>
          <w:rFonts w:hint="eastAsia"/>
          <w:sz w:val="24"/>
          <w:szCs w:val="24"/>
        </w:rPr>
        <w:t>会获得顺序的节点列表。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pStyle w:val="Heading2"/>
      </w:pPr>
      <w:r>
        <w:rPr>
          <w:rFonts w:hint="eastAsia"/>
        </w:rPr>
        <w:t>【操作命令】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 xml:space="preserve">Create() </w:t>
      </w:r>
      <w:r>
        <w:rPr>
          <w:rFonts w:hint="eastAsia"/>
          <w:sz w:val="24"/>
          <w:szCs w:val="24"/>
        </w:rPr>
        <w:t>创建节点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String zkPath = "/ffp/commands/" + SystemConfig.getAppId();// /ffp/commands/FFPSERVER_ZHOUMIN_1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this.zk.create(zkPath, json.getBytes(), Ids.OPEN_ACL_UNSAFE, CreateMode.EPHEMERAL);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GetChildren()</w:t>
      </w:r>
      <w:r>
        <w:rPr>
          <w:rFonts w:hint="eastAsia"/>
          <w:sz w:val="24"/>
          <w:szCs w:val="24"/>
        </w:rPr>
        <w:t>获取子节点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this.zk.getChildren(name, watch);// name:/ffp/commands</w:t>
      </w:r>
      <w:r>
        <w:rPr>
          <w:rFonts w:hint="eastAsia"/>
          <w:sz w:val="24"/>
          <w:szCs w:val="24"/>
        </w:rPr>
        <w:t>，获取子节点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[FFPSERVER_SYSTEM_1, FFPSMSEMAIL_SYSTEM_1, FFPSERVER_XUPING_1]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删除节点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//if (zk.exists("/mcp/commands/"+SystemConfig.getAppId(), true)==) {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zk.delete("/mcp/commands/" + SystemConfig.getAppId(), 0);// </w:t>
      </w:r>
      <w:r>
        <w:rPr>
          <w:rFonts w:hint="eastAsia"/>
          <w:sz w:val="24"/>
          <w:szCs w:val="24"/>
        </w:rPr>
        <w:t>创建节点前不能存在同名节点？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//}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GetData()</w:t>
      </w:r>
      <w:r>
        <w:rPr>
          <w:rFonts w:hint="eastAsia"/>
          <w:sz w:val="24"/>
          <w:szCs w:val="24"/>
        </w:rPr>
        <w:t>获取数据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this.zk.getData(name, false, null);// name:/ffp/config/FFPWEB</w:t>
      </w:r>
      <w:r>
        <w:rPr>
          <w:rFonts w:hint="eastAsia"/>
          <w:sz w:val="24"/>
          <w:szCs w:val="24"/>
        </w:rPr>
        <w:t>，获取节点（的配置信息？）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A16582" w:rsidRDefault="00A165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监控数据变化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@Override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  <w:t>public void process(WatchedEvent event)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根据</w:t>
      </w:r>
      <w:r>
        <w:rPr>
          <w:sz w:val="24"/>
          <w:szCs w:val="24"/>
        </w:rPr>
        <w:t xml:space="preserve"> WatchedEvent </w:t>
      </w:r>
      <w:r>
        <w:rPr>
          <w:rFonts w:hint="eastAsia"/>
          <w:sz w:val="24"/>
          <w:szCs w:val="24"/>
        </w:rPr>
        <w:t>的不同枚举类型，进行相应的操作</w:t>
      </w:r>
    </w:p>
    <w:p w:rsidR="00A16582" w:rsidRDefault="00A16582">
      <w:pPr>
        <w:pStyle w:val="HTMLPreformatted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// ZkClient client = new ZkClient("192.xxx:2181");</w:t>
      </w:r>
    </w:p>
    <w:p w:rsidR="00A16582" w:rsidRDefault="00A16582">
      <w:pPr>
        <w:pStyle w:val="HTMLPreformatted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client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.subscribeChildChanges(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path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new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IZkChildListener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9E880D"/>
          <w:sz w:val="22"/>
          <w:szCs w:val="22"/>
          <w:shd w:val="clear" w:color="auto" w:fill="C5E0B3"/>
        </w:rPr>
        <w:t>@Override</w:t>
      </w:r>
      <w:r>
        <w:rPr>
          <w:rFonts w:ascii="Consolas" w:hAnsi="Consolas" w:cs="Consolas"/>
          <w:color w:val="9E880D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public void </w:t>
      </w:r>
      <w:r>
        <w:rPr>
          <w:rFonts w:ascii="Consolas" w:hAnsi="Consolas" w:cs="Consolas"/>
          <w:color w:val="00627A"/>
          <w:sz w:val="22"/>
          <w:szCs w:val="22"/>
          <w:shd w:val="clear" w:color="auto" w:fill="C5E0B3"/>
        </w:rPr>
        <w:t>handleChildChange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String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s,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List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String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&gt; list)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throws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Exception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System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i/>
          <w:color w:val="871094"/>
          <w:sz w:val="22"/>
          <w:szCs w:val="22"/>
          <w:shd w:val="clear" w:color="auto" w:fill="C5E0B3"/>
        </w:rPr>
        <w:t>out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.println(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"service change:"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+ s);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list.forEach(s1 -&gt;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System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i/>
          <w:color w:val="871094"/>
          <w:sz w:val="22"/>
          <w:szCs w:val="22"/>
          <w:shd w:val="clear" w:color="auto" w:fill="C5E0B3"/>
        </w:rPr>
        <w:t>out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.println(s1));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871094"/>
          <w:sz w:val="22"/>
          <w:szCs w:val="22"/>
          <w:shd w:val="clear" w:color="auto" w:fill="C5E0B3"/>
        </w:rPr>
        <w:t xml:space="preserve">serviceList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= list;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>});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client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.subscribeDataChanges(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path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new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IZkDataListener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9E880D"/>
          <w:sz w:val="22"/>
          <w:szCs w:val="22"/>
          <w:shd w:val="clear" w:color="auto" w:fill="C5E0B3"/>
        </w:rPr>
        <w:t>@Override</w:t>
      </w:r>
      <w:r>
        <w:rPr>
          <w:rFonts w:ascii="Consolas" w:hAnsi="Consolas" w:cs="Consolas"/>
          <w:color w:val="9E880D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public void </w:t>
      </w:r>
      <w:r>
        <w:rPr>
          <w:rFonts w:ascii="Consolas" w:hAnsi="Consolas" w:cs="Consolas"/>
          <w:color w:val="00627A"/>
          <w:sz w:val="22"/>
          <w:szCs w:val="22"/>
          <w:shd w:val="clear" w:color="auto" w:fill="C5E0B3"/>
        </w:rPr>
        <w:t>handleDataChange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String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s,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Object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o)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throws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Exception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System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i/>
          <w:color w:val="871094"/>
          <w:sz w:val="22"/>
          <w:szCs w:val="22"/>
          <w:shd w:val="clear" w:color="auto" w:fill="C5E0B3"/>
        </w:rPr>
        <w:t>out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.println(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"data change:"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+ s + 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" → "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+ o);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9E880D"/>
          <w:sz w:val="22"/>
          <w:szCs w:val="22"/>
          <w:shd w:val="clear" w:color="auto" w:fill="C5E0B3"/>
        </w:rPr>
        <w:t>@Override</w:t>
      </w:r>
      <w:r>
        <w:rPr>
          <w:rFonts w:ascii="Consolas" w:hAnsi="Consolas" w:cs="Consolas"/>
          <w:color w:val="9E880D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public void </w:t>
      </w:r>
      <w:r>
        <w:rPr>
          <w:rFonts w:ascii="Consolas" w:hAnsi="Consolas" w:cs="Consolas"/>
          <w:color w:val="00627A"/>
          <w:sz w:val="22"/>
          <w:szCs w:val="22"/>
          <w:shd w:val="clear" w:color="auto" w:fill="C5E0B3"/>
        </w:rPr>
        <w:t>handleDataDeleted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String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s)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throws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Exception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System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i/>
          <w:color w:val="871094"/>
          <w:sz w:val="22"/>
          <w:szCs w:val="22"/>
          <w:shd w:val="clear" w:color="auto" w:fill="C5E0B3"/>
        </w:rPr>
        <w:t>out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.println(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"node deleted:"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+ s);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>});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pStyle w:val="Heading2"/>
      </w:pPr>
      <w:r>
        <w:rPr>
          <w:rFonts w:hint="eastAsia"/>
        </w:rPr>
        <w:t>【</w:t>
      </w:r>
      <w:r>
        <w:t>zkcli</w:t>
      </w:r>
      <w:r>
        <w:rPr>
          <w:rFonts w:hint="eastAsia"/>
        </w:rPr>
        <w:t>脚本命令介绍】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 xml:space="preserve">zkcli    </w:t>
      </w:r>
      <w:r>
        <w:rPr>
          <w:rFonts w:hint="eastAsia"/>
          <w:sz w:val="24"/>
          <w:szCs w:val="24"/>
        </w:rPr>
        <w:t>连接默认</w:t>
      </w:r>
      <w:r>
        <w:rPr>
          <w:sz w:val="24"/>
          <w:szCs w:val="24"/>
        </w:rPr>
        <w:t>zookeeper</w:t>
      </w:r>
      <w:r>
        <w:rPr>
          <w:rFonts w:hint="eastAsia"/>
          <w:sz w:val="24"/>
          <w:szCs w:val="24"/>
        </w:rPr>
        <w:t>服务器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 xml:space="preserve">zkcli -server ip:port    </w:t>
      </w:r>
      <w:r>
        <w:rPr>
          <w:rFonts w:hint="eastAsia"/>
          <w:sz w:val="24"/>
          <w:szCs w:val="24"/>
        </w:rPr>
        <w:t>连接指定的</w:t>
      </w:r>
      <w:r>
        <w:rPr>
          <w:sz w:val="24"/>
          <w:szCs w:val="24"/>
        </w:rPr>
        <w:t>zookeeper</w:t>
      </w:r>
      <w:r>
        <w:rPr>
          <w:rFonts w:hint="eastAsia"/>
          <w:sz w:val="24"/>
          <w:szCs w:val="24"/>
        </w:rPr>
        <w:t>服务器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 xml:space="preserve">create -s -e path data [acl]    </w:t>
      </w:r>
      <w:r>
        <w:rPr>
          <w:rFonts w:hint="eastAsia"/>
          <w:sz w:val="24"/>
          <w:szCs w:val="24"/>
        </w:rPr>
        <w:t>创建节点，</w:t>
      </w:r>
      <w:r>
        <w:rPr>
          <w:sz w:val="24"/>
          <w:szCs w:val="24"/>
        </w:rPr>
        <w:t>-s</w:t>
      </w:r>
      <w:r>
        <w:rPr>
          <w:rFonts w:hint="eastAsia"/>
          <w:sz w:val="24"/>
          <w:szCs w:val="24"/>
        </w:rPr>
        <w:t>表示顺序，</w:t>
      </w:r>
      <w:r>
        <w:rPr>
          <w:sz w:val="24"/>
          <w:szCs w:val="24"/>
        </w:rPr>
        <w:t>-e</w:t>
      </w:r>
      <w:r>
        <w:rPr>
          <w:rFonts w:hint="eastAsia"/>
          <w:sz w:val="24"/>
          <w:szCs w:val="24"/>
        </w:rPr>
        <w:t>表示临时，默认是持久节点，</w:t>
      </w:r>
      <w:r>
        <w:rPr>
          <w:sz w:val="24"/>
          <w:szCs w:val="24"/>
        </w:rPr>
        <w:t>acl</w:t>
      </w:r>
      <w:r>
        <w:rPr>
          <w:rFonts w:hint="eastAsia"/>
          <w:sz w:val="24"/>
          <w:szCs w:val="24"/>
        </w:rPr>
        <w:t>缺省表示不做任何权限限制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 xml:space="preserve">ls path [watch]    </w:t>
      </w:r>
      <w:r>
        <w:rPr>
          <w:rFonts w:hint="eastAsia"/>
          <w:sz w:val="24"/>
          <w:szCs w:val="24"/>
        </w:rPr>
        <w:t>显示</w:t>
      </w:r>
      <w:r>
        <w:rPr>
          <w:sz w:val="24"/>
          <w:szCs w:val="24"/>
        </w:rPr>
        <w:t>path</w:t>
      </w:r>
      <w:r>
        <w:rPr>
          <w:rFonts w:hint="eastAsia"/>
          <w:sz w:val="24"/>
          <w:szCs w:val="24"/>
        </w:rPr>
        <w:t>下的节点，不递归显示，</w:t>
      </w:r>
      <w:r>
        <w:rPr>
          <w:sz w:val="24"/>
          <w:szCs w:val="24"/>
        </w:rPr>
        <w:t>watch</w:t>
      </w:r>
      <w:r>
        <w:rPr>
          <w:rFonts w:hint="eastAsia"/>
          <w:sz w:val="24"/>
          <w:szCs w:val="24"/>
        </w:rPr>
        <w:t>注册监听，命令行可忽视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 xml:space="preserve">ls2 path    </w:t>
      </w:r>
      <w:r>
        <w:rPr>
          <w:rFonts w:hint="eastAsia"/>
          <w:sz w:val="24"/>
          <w:szCs w:val="24"/>
        </w:rPr>
        <w:t>显示当前节点下的节点和当前节点的属性信息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 xml:space="preserve">get path [watch]    </w:t>
      </w:r>
      <w:r>
        <w:rPr>
          <w:rFonts w:hint="eastAsia"/>
          <w:sz w:val="24"/>
          <w:szCs w:val="24"/>
        </w:rPr>
        <w:t>获取</w:t>
      </w:r>
      <w:r>
        <w:rPr>
          <w:sz w:val="24"/>
          <w:szCs w:val="24"/>
        </w:rPr>
        <w:t>path</w:t>
      </w:r>
      <w:r>
        <w:rPr>
          <w:rFonts w:hint="eastAsia"/>
          <w:sz w:val="24"/>
          <w:szCs w:val="24"/>
        </w:rPr>
        <w:t>的属性信息和数据内容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 xml:space="preserve">set path data [version]    </w:t>
      </w:r>
      <w:r>
        <w:rPr>
          <w:rFonts w:hint="eastAsia"/>
          <w:sz w:val="24"/>
          <w:szCs w:val="24"/>
        </w:rPr>
        <w:t>更新</w:t>
      </w:r>
      <w:r>
        <w:rPr>
          <w:sz w:val="24"/>
          <w:szCs w:val="24"/>
        </w:rPr>
        <w:t>path</w:t>
      </w:r>
      <w:r>
        <w:rPr>
          <w:rFonts w:hint="eastAsia"/>
          <w:sz w:val="24"/>
          <w:szCs w:val="24"/>
        </w:rPr>
        <w:t>的数据内容，</w:t>
      </w:r>
      <w:r>
        <w:rPr>
          <w:sz w:val="24"/>
          <w:szCs w:val="24"/>
        </w:rPr>
        <w:t>version</w:t>
      </w:r>
      <w:r>
        <w:rPr>
          <w:rFonts w:hint="eastAsia"/>
          <w:sz w:val="24"/>
          <w:szCs w:val="24"/>
        </w:rPr>
        <w:t>是做类似</w:t>
      </w:r>
      <w:r>
        <w:rPr>
          <w:sz w:val="24"/>
          <w:szCs w:val="24"/>
        </w:rPr>
        <w:t>cas</w:t>
      </w:r>
      <w:r>
        <w:rPr>
          <w:rFonts w:hint="eastAsia"/>
          <w:sz w:val="24"/>
          <w:szCs w:val="24"/>
        </w:rPr>
        <w:t>的功能的对应</w:t>
      </w:r>
      <w:r>
        <w:rPr>
          <w:sz w:val="24"/>
          <w:szCs w:val="24"/>
        </w:rPr>
        <w:t>dataversion</w:t>
      </w:r>
      <w:r>
        <w:rPr>
          <w:rFonts w:hint="eastAsia"/>
          <w:sz w:val="24"/>
          <w:szCs w:val="24"/>
        </w:rPr>
        <w:t>，命令行可忽略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 xml:space="preserve">delete path [version]    </w:t>
      </w:r>
      <w:r>
        <w:rPr>
          <w:rFonts w:hint="eastAsia"/>
          <w:sz w:val="24"/>
          <w:szCs w:val="24"/>
        </w:rPr>
        <w:t>删除节点，不能递归删除，只能删除叶子节点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 xml:space="preserve">setacl path acl    </w:t>
      </w:r>
      <w:r>
        <w:rPr>
          <w:rFonts w:hint="eastAsia"/>
          <w:sz w:val="24"/>
          <w:szCs w:val="24"/>
        </w:rPr>
        <w:t>设置节点</w:t>
      </w:r>
      <w:r>
        <w:rPr>
          <w:sz w:val="24"/>
          <w:szCs w:val="24"/>
        </w:rPr>
        <w:t>acl</w:t>
      </w:r>
      <w:r>
        <w:rPr>
          <w:rFonts w:hint="eastAsia"/>
          <w:sz w:val="24"/>
          <w:szCs w:val="24"/>
        </w:rPr>
        <w:t>，例子</w:t>
      </w:r>
      <w:r>
        <w:rPr>
          <w:sz w:val="24"/>
          <w:szCs w:val="24"/>
        </w:rPr>
        <w:t>(scheme:id:password=:perm)-(digest:example:sha-1(base64(pwd))=:cdrwa) create delete read write admin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 xml:space="preserve">getacl path    </w:t>
      </w:r>
      <w:r>
        <w:rPr>
          <w:rFonts w:hint="eastAsia"/>
          <w:sz w:val="24"/>
          <w:szCs w:val="24"/>
        </w:rPr>
        <w:t>获取</w:t>
      </w:r>
      <w:r>
        <w:rPr>
          <w:sz w:val="24"/>
          <w:szCs w:val="24"/>
        </w:rPr>
        <w:t>path</w:t>
      </w:r>
      <w:r>
        <w:rPr>
          <w:rFonts w:hint="eastAsia"/>
          <w:sz w:val="24"/>
          <w:szCs w:val="24"/>
        </w:rPr>
        <w:t>节点的</w:t>
      </w:r>
      <w:r>
        <w:rPr>
          <w:sz w:val="24"/>
          <w:szCs w:val="24"/>
        </w:rPr>
        <w:t>acl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 xml:space="preserve">stat path    </w:t>
      </w:r>
      <w:r>
        <w:rPr>
          <w:rFonts w:hint="eastAsia"/>
          <w:sz w:val="24"/>
          <w:szCs w:val="24"/>
        </w:rPr>
        <w:t>查看</w:t>
      </w:r>
      <w:r>
        <w:rPr>
          <w:sz w:val="24"/>
          <w:szCs w:val="24"/>
        </w:rPr>
        <w:t>path</w:t>
      </w:r>
      <w:r>
        <w:rPr>
          <w:rFonts w:hint="eastAsia"/>
          <w:sz w:val="24"/>
          <w:szCs w:val="24"/>
        </w:rPr>
        <w:t>的属性信息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 xml:space="preserve">quit </w:t>
      </w:r>
      <w:r>
        <w:rPr>
          <w:rFonts w:hint="eastAsia"/>
          <w:sz w:val="24"/>
          <w:szCs w:val="24"/>
        </w:rPr>
        <w:t>退出</w:t>
      </w:r>
      <w:r>
        <w:rPr>
          <w:sz w:val="24"/>
          <w:szCs w:val="24"/>
        </w:rPr>
        <w:t>zkcli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pStyle w:val="Heading1"/>
      </w:pPr>
      <w:r>
        <w:t xml:space="preserve">Oshi 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oshi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 xml:space="preserve">    https://github.com/oshi/oshi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>JNA - java native access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 xml:space="preserve">    https://github.com/java-native-access/jna</w:t>
      </w:r>
    </w:p>
    <w:p w:rsidR="00A16582" w:rsidRDefault="00A16582">
      <w:pPr>
        <w:rPr>
          <w:sz w:val="24"/>
          <w:szCs w:val="24"/>
        </w:rPr>
      </w:pPr>
      <w:r>
        <w:rPr>
          <w:sz w:val="24"/>
          <w:szCs w:val="24"/>
        </w:rPr>
        <w:t xml:space="preserve">    https://www.cnblogs.com/songxingzhu/p/9107878.html</w:t>
      </w:r>
    </w:p>
    <w:p w:rsidR="00A16582" w:rsidRDefault="00A16582">
      <w:pPr>
        <w:rPr>
          <w:sz w:val="24"/>
          <w:szCs w:val="24"/>
        </w:rPr>
      </w:pPr>
      <w:bookmarkStart w:id="0" w:name="_GoBack"/>
      <w:bookmarkEnd w:id="0"/>
    </w:p>
    <w:p w:rsidR="00A16582" w:rsidRDefault="00A165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测试案例：</w:t>
      </w:r>
    </w:p>
    <w:p w:rsidR="00A16582" w:rsidRDefault="00A16582">
      <w:pPr>
        <w:pStyle w:val="HTMLPreformatted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public class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test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public static void </w:t>
      </w:r>
      <w:r>
        <w:rPr>
          <w:rFonts w:ascii="Consolas" w:hAnsi="Consolas" w:cs="Consolas"/>
          <w:color w:val="00627A"/>
          <w:sz w:val="22"/>
          <w:szCs w:val="22"/>
          <w:shd w:val="clear" w:color="auto" w:fill="C5E0B3"/>
        </w:rPr>
        <w:t>main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String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[] args)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SystemInfo systemInfo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new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SystemInfo();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HardwareAbstractionLayer hardware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systemInfo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.getHardware();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GlobalMemory memory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hardware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.getMemory();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for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PhysicalMemory m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: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memory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.getPhysicalMemory())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System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i/>
          <w:color w:val="871094"/>
          <w:sz w:val="22"/>
          <w:szCs w:val="22"/>
          <w:shd w:val="clear" w:color="auto" w:fill="C5E0B3"/>
        </w:rPr>
        <w:t>out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.println(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.getManufacturer() + 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" "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+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.getCapacity());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>}</w:t>
      </w: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pStyle w:val="Heading2"/>
      </w:pPr>
      <w:r>
        <w:t xml:space="preserve">SystemInfo </w:t>
      </w:r>
      <w:r>
        <w:rPr>
          <w:rFonts w:hint="eastAsia"/>
        </w:rPr>
        <w:t>总类（门面？）</w:t>
      </w:r>
    </w:p>
    <w:p w:rsidR="00A16582" w:rsidRDefault="00A165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包含：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sz w:val="24"/>
          <w:szCs w:val="24"/>
        </w:rPr>
        <w:t>PlatformEnum</w:t>
      </w:r>
    </w:p>
    <w:p w:rsidR="00A16582" w:rsidRDefault="00A16582">
      <w:pPr>
        <w:ind w:firstLine="720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OperatingSystem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不同的</w:t>
      </w:r>
      <w:r>
        <w:rPr>
          <w:sz w:val="24"/>
          <w:szCs w:val="24"/>
        </w:rPr>
        <w:t>OS</w:t>
      </w:r>
    </w:p>
    <w:p w:rsidR="00A16582" w:rsidRDefault="00A16582">
      <w:pPr>
        <w:ind w:left="1440" w:firstLine="720"/>
        <w:rPr>
          <w:sz w:val="24"/>
          <w:szCs w:val="24"/>
        </w:rPr>
      </w:pPr>
    </w:p>
    <w:p w:rsidR="00A16582" w:rsidRDefault="00A16582">
      <w:pPr>
        <w:ind w:firstLine="72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HardwareAbstractionLayar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基于不同</w:t>
      </w:r>
      <w:r>
        <w:rPr>
          <w:sz w:val="24"/>
          <w:szCs w:val="24"/>
        </w:rPr>
        <w:t>OS</w:t>
      </w:r>
      <w:r>
        <w:rPr>
          <w:rFonts w:hint="eastAsia"/>
          <w:sz w:val="24"/>
          <w:szCs w:val="24"/>
        </w:rPr>
        <w:t>的硬件抽象</w:t>
      </w:r>
    </w:p>
    <w:p w:rsidR="00A16582" w:rsidRDefault="00A16582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Eg. WindowsHardwareAbstractionLayer</w:t>
      </w:r>
    </w:p>
    <w:p w:rsidR="00A16582" w:rsidRDefault="00A16582">
      <w:pPr>
        <w:ind w:left="144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具体不同的硬件</w:t>
      </w:r>
    </w:p>
    <w:p w:rsidR="00A16582" w:rsidRDefault="00A16582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Eg.Processor(CPU), Memory</w:t>
      </w:r>
    </w:p>
    <w:p w:rsidR="00A16582" w:rsidRDefault="00A16582">
      <w:r>
        <w:pict>
          <v:shape id="_x0000_i1029" type="#_x0000_t75" style="width:333.5pt;height:152.5pt">
            <v:imagedata r:id="rId9" o:title=""/>
          </v:shape>
        </w:pict>
      </w:r>
    </w:p>
    <w:p w:rsidR="00A16582" w:rsidRDefault="00A16582"/>
    <w:p w:rsidR="00A16582" w:rsidRDefault="00A16582">
      <w:pPr>
        <w:pStyle w:val="Heading2"/>
      </w:pPr>
      <w:r>
        <w:rPr>
          <w:rFonts w:hint="eastAsia"/>
        </w:rPr>
        <w:t>重要类的层级关系</w:t>
      </w:r>
    </w:p>
    <w:p w:rsidR="00A16582" w:rsidRDefault="00A16582">
      <w:pPr>
        <w:pStyle w:val="Heading3"/>
      </w:pPr>
      <w:r>
        <w:t xml:space="preserve">OS </w:t>
      </w:r>
      <w:r>
        <w:rPr>
          <w:rFonts w:hint="eastAsia"/>
        </w:rPr>
        <w:t>操作系统</w:t>
      </w:r>
    </w:p>
    <w:p w:rsidR="00A16582" w:rsidRDefault="00A16582">
      <w:pPr>
        <w:rPr>
          <w:sz w:val="24"/>
          <w:szCs w:val="24"/>
        </w:rPr>
      </w:pPr>
      <w:r>
        <w:pict>
          <v:shape id="_x0000_i1030" type="#_x0000_t75" style="width:312.5pt;height:119.5pt">
            <v:imagedata r:id="rId10" o:title="" croptop="1025f"/>
          </v:shape>
        </w:pict>
      </w:r>
    </w:p>
    <w:p w:rsidR="00A16582" w:rsidRDefault="00A16582">
      <w:r>
        <w:pict>
          <v:shape id="_x0000_i1031" type="#_x0000_t75" style="width:306.5pt;height:5in">
            <v:imagedata r:id="rId11" o:title=""/>
          </v:shape>
        </w:pict>
      </w:r>
    </w:p>
    <w:p w:rsidR="00A16582" w:rsidRDefault="00A16582">
      <w:r>
        <w:rPr>
          <w:rFonts w:hint="eastAsia"/>
          <w:color w:val="FF0000"/>
        </w:rPr>
        <w:t>★</w:t>
      </w:r>
      <w:r>
        <w:rPr>
          <w:rFonts w:hint="eastAsia"/>
        </w:rPr>
        <w:t>下面以</w:t>
      </w:r>
      <w:r>
        <w:t xml:space="preserve"> WindowsOperatingSystem</w:t>
      </w:r>
      <w:r>
        <w:rPr>
          <w:rFonts w:hint="eastAsia"/>
        </w:rPr>
        <w:t>为例，逐项进行分析</w:t>
      </w:r>
    </w:p>
    <w:p w:rsidR="00A16582" w:rsidRDefault="00A16582">
      <w:pPr>
        <w:pStyle w:val="HTMLPreformatted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Arrays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i/>
          <w:color w:val="080808"/>
          <w:sz w:val="22"/>
          <w:szCs w:val="22"/>
          <w:shd w:val="clear" w:color="auto" w:fill="C5E0B3"/>
        </w:rPr>
        <w:t>asList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OperatingSystem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>class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.getDeclaredMethods()).forEach((method -&gt;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System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i/>
          <w:color w:val="871094"/>
          <w:sz w:val="22"/>
          <w:szCs w:val="22"/>
          <w:shd w:val="clear" w:color="auto" w:fill="C5E0B3"/>
        </w:rPr>
        <w:t>out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.println(method.getName().replaceFirst(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"get"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""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>}));</w:t>
      </w:r>
    </w:p>
    <w:p w:rsidR="00A16582" w:rsidRDefault="00A16582"/>
    <w:p w:rsidR="00A16582" w:rsidRDefault="00A16582">
      <w:pPr>
        <w:pStyle w:val="Heading4"/>
      </w:pPr>
      <w:r>
        <w:t>Family</w:t>
      </w:r>
    </w:p>
    <w:p w:rsidR="00A16582" w:rsidRDefault="00A16582"/>
    <w:p w:rsidR="00A16582" w:rsidRDefault="00A16582">
      <w:pPr>
        <w:pStyle w:val="Heading4"/>
      </w:pPr>
      <w:r>
        <w:t>Manufacturer</w:t>
      </w:r>
    </w:p>
    <w:p w:rsidR="00A16582" w:rsidRDefault="00A16582"/>
    <w:p w:rsidR="00A16582" w:rsidRDefault="00A16582">
      <w:pPr>
        <w:pStyle w:val="Heading4"/>
      </w:pPr>
      <w:r>
        <w:t>VersionInfo</w:t>
      </w:r>
    </w:p>
    <w:p w:rsidR="00A16582" w:rsidRDefault="00A16582"/>
    <w:p w:rsidR="00A16582" w:rsidRDefault="00A16582">
      <w:pPr>
        <w:pStyle w:val="Heading4"/>
      </w:pPr>
      <w:r>
        <w:t>FileSystem</w:t>
      </w:r>
    </w:p>
    <w:p w:rsidR="00A16582" w:rsidRDefault="00A16582">
      <w:r>
        <w:pict>
          <v:shape id="_x0000_i1032" type="#_x0000_t75" style="width:281.5pt;height:119pt">
            <v:imagedata r:id="rId12" o:title="" cropbottom="1031f"/>
          </v:shape>
        </w:pict>
      </w:r>
    </w:p>
    <w:p w:rsidR="00A16582" w:rsidRDefault="00A16582">
      <w:r>
        <w:pict>
          <v:shape id="_x0000_i1033" type="#_x0000_t75" style="width:237pt;height:76pt">
            <v:imagedata r:id="rId13" o:title=""/>
          </v:shape>
        </w:pict>
      </w:r>
    </w:p>
    <w:p w:rsidR="00A16582" w:rsidRDefault="00A16582">
      <w:pPr>
        <w:ind w:firstLine="720"/>
      </w:pPr>
      <w:r>
        <w:pict>
          <v:shape id="_x0000_i1034" type="#_x0000_t75" style="width:292.5pt;height:121pt">
            <v:imagedata r:id="rId14" o:title=""/>
          </v:shape>
        </w:pict>
      </w:r>
    </w:p>
    <w:p w:rsidR="00A16582" w:rsidRDefault="00A16582">
      <w:pPr>
        <w:ind w:firstLine="720"/>
      </w:pPr>
      <w:r>
        <w:pict>
          <v:shape id="_x0000_i1035" type="#_x0000_t75" style="width:187.5pt;height:246pt">
            <v:imagedata r:id="rId15" o:title=""/>
          </v:shape>
        </w:pict>
      </w:r>
    </w:p>
    <w:p w:rsidR="00A16582" w:rsidRDefault="00A16582">
      <w:pPr>
        <w:pStyle w:val="Heading4"/>
      </w:pPr>
      <w:r>
        <w:t>InternetProtocolStats</w:t>
      </w:r>
    </w:p>
    <w:p w:rsidR="00A16582" w:rsidRDefault="00A16582"/>
    <w:p w:rsidR="00A16582" w:rsidRDefault="00A16582">
      <w:pPr>
        <w:pStyle w:val="Heading4"/>
      </w:pPr>
      <w:r>
        <w:t>Sessions</w:t>
      </w:r>
    </w:p>
    <w:p w:rsidR="00A16582" w:rsidRDefault="00A16582"/>
    <w:p w:rsidR="00A16582" w:rsidRDefault="00A16582">
      <w:pPr>
        <w:pStyle w:val="Heading4"/>
      </w:pPr>
      <w:r>
        <w:rPr>
          <w:rFonts w:hint="eastAsia"/>
        </w:rPr>
        <w:t>★</w:t>
      </w:r>
      <w:r>
        <w:t xml:space="preserve"> Processes</w:t>
      </w:r>
    </w:p>
    <w:p w:rsidR="00A16582" w:rsidRDefault="00A16582">
      <w:r>
        <w:pict>
          <v:shape id="_x0000_i1036" type="#_x0000_t75" style="width:283.5pt;height:119.5pt">
            <v:imagedata r:id="rId16" o:title=""/>
          </v:shape>
        </w:pict>
      </w:r>
    </w:p>
    <w:p w:rsidR="00A16582" w:rsidRDefault="00A16582">
      <w:r>
        <w:pict>
          <v:shape id="_x0000_i1037" type="#_x0000_t75" style="width:297pt;height:483pt">
            <v:imagedata r:id="rId17" o:title=""/>
          </v:shape>
        </w:pict>
      </w:r>
      <w:r>
        <w:t xml:space="preserve">    </w:t>
      </w:r>
      <w:r>
        <w:pict>
          <v:shape id="_x0000_i1038" type="#_x0000_t75" style="width:133.5pt;height:134.5pt">
            <v:imagedata r:id="rId18" o:title=""/>
          </v:shape>
        </w:pict>
      </w:r>
      <w:r>
        <w:t xml:space="preserve"> </w:t>
      </w:r>
    </w:p>
    <w:p w:rsidR="00A16582" w:rsidRDefault="00A16582"/>
    <w:p w:rsidR="00A16582" w:rsidRDefault="00A16582">
      <w:r>
        <w:pict>
          <v:shape id="_x0000_i1039" type="#_x0000_t75" style="width:552pt;height:255pt">
            <v:imagedata r:id="rId19" o:title=""/>
          </v:shape>
        </w:pict>
      </w:r>
    </w:p>
    <w:p w:rsidR="00A16582" w:rsidRDefault="00A16582">
      <w:pPr>
        <w:pStyle w:val="HTMLPreformatted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// call with "Process" and ProcessPerformanceProperty.class</w:t>
      </w:r>
    </w:p>
    <w:p w:rsidR="00A16582" w:rsidRDefault="00A16582">
      <w:r>
        <w:pict>
          <v:shape id="_x0000_i1040" type="#_x0000_t75" style="width:549.5pt;height:178.5pt">
            <v:imagedata r:id="rId20" o:title=""/>
          </v:shape>
        </w:pict>
      </w:r>
    </w:p>
    <w:p w:rsidR="00A16582" w:rsidRDefault="00A16582"/>
    <w:p w:rsidR="00A16582" w:rsidRDefault="00A16582">
      <w:pPr>
        <w:pStyle w:val="HTMLPreformatted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// Reads and parses a block of performance data from the registry.</w:t>
      </w:r>
    </w:p>
    <w:p w:rsidR="00A16582" w:rsidRDefault="00A16582">
      <w:r>
        <w:t>oshi.driver.windows.registry.HkeyPerformanceDataUtil#readPerfDataFromRegistry</w:t>
      </w:r>
    </w:p>
    <w:p w:rsidR="00A16582" w:rsidRDefault="00A16582">
      <w:r>
        <w:pict>
          <v:shape id="_x0000_i1041" type="#_x0000_t75" style="width:340.5pt;height:286pt">
            <v:imagedata r:id="rId21" o:title=""/>
          </v:shape>
        </w:pict>
      </w:r>
    </w:p>
    <w:p w:rsidR="00A16582" w:rsidRDefault="00A16582"/>
    <w:p w:rsidR="00A16582" w:rsidRDefault="00A16582"/>
    <w:p w:rsidR="00A16582" w:rsidRDefault="00A16582"/>
    <w:p w:rsidR="00A16582" w:rsidRDefault="00A16582">
      <w:pPr>
        <w:pStyle w:val="Heading4"/>
      </w:pPr>
      <w:r>
        <w:t>ProcessCount</w:t>
      </w:r>
    </w:p>
    <w:p w:rsidR="00A16582" w:rsidRDefault="00A16582"/>
    <w:p w:rsidR="00A16582" w:rsidRDefault="00A16582">
      <w:pPr>
        <w:pStyle w:val="Heading4"/>
      </w:pPr>
      <w:r>
        <w:t>ChildProcesses</w:t>
      </w:r>
    </w:p>
    <w:p w:rsidR="00A16582" w:rsidRDefault="00A16582"/>
    <w:p w:rsidR="00A16582" w:rsidRDefault="00A16582">
      <w:pPr>
        <w:pStyle w:val="Heading4"/>
      </w:pPr>
      <w:r>
        <w:t>ThreadCount</w:t>
      </w:r>
    </w:p>
    <w:p w:rsidR="00A16582" w:rsidRDefault="00A16582"/>
    <w:p w:rsidR="00A16582" w:rsidRDefault="00A16582">
      <w:pPr>
        <w:pStyle w:val="Heading4"/>
      </w:pPr>
      <w:r>
        <w:t>Bitness</w:t>
      </w:r>
    </w:p>
    <w:p w:rsidR="00A16582" w:rsidRDefault="00A16582"/>
    <w:p w:rsidR="00A16582" w:rsidRDefault="00A16582">
      <w:pPr>
        <w:pStyle w:val="Heading4"/>
      </w:pPr>
      <w:r>
        <w:t>SystemUptime</w:t>
      </w:r>
    </w:p>
    <w:p w:rsidR="00A16582" w:rsidRDefault="00A16582"/>
    <w:p w:rsidR="00A16582" w:rsidRDefault="00A16582">
      <w:pPr>
        <w:pStyle w:val="Heading4"/>
      </w:pPr>
      <w:r>
        <w:t>SystemBootTime</w:t>
      </w:r>
    </w:p>
    <w:p w:rsidR="00A16582" w:rsidRDefault="00A16582"/>
    <w:p w:rsidR="00A16582" w:rsidRDefault="00A16582">
      <w:pPr>
        <w:pStyle w:val="Heading4"/>
      </w:pPr>
      <w:r>
        <w:t>isElevated</w:t>
      </w:r>
    </w:p>
    <w:p w:rsidR="00A16582" w:rsidRDefault="00A16582"/>
    <w:p w:rsidR="00A16582" w:rsidRDefault="00A16582">
      <w:pPr>
        <w:pStyle w:val="Heading4"/>
      </w:pPr>
      <w:r>
        <w:t>NetworkParams</w:t>
      </w:r>
    </w:p>
    <w:p w:rsidR="00A16582" w:rsidRDefault="00A16582"/>
    <w:p w:rsidR="00A16582" w:rsidRDefault="00A16582">
      <w:pPr>
        <w:pStyle w:val="Heading4"/>
      </w:pPr>
      <w:r>
        <w:t>Services</w:t>
      </w:r>
    </w:p>
    <w:p w:rsidR="00A16582" w:rsidRDefault="00A16582"/>
    <w:p w:rsidR="00A16582" w:rsidRDefault="00A16582">
      <w:pPr>
        <w:pStyle w:val="Heading4"/>
      </w:pPr>
      <w:r>
        <w:t>DesktopWindows</w:t>
      </w:r>
    </w:p>
    <w:p w:rsidR="00A16582" w:rsidRDefault="00A16582"/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rPr>
          <w:sz w:val="24"/>
          <w:szCs w:val="24"/>
        </w:rPr>
      </w:pPr>
    </w:p>
    <w:p w:rsidR="00A16582" w:rsidRDefault="00A16582">
      <w:pPr>
        <w:pStyle w:val="Heading3"/>
      </w:pPr>
      <w:r>
        <w:t>Hardware</w:t>
      </w:r>
      <w:r>
        <w:rPr>
          <w:rFonts w:hint="eastAsia"/>
        </w:rPr>
        <w:t>硬件</w:t>
      </w:r>
    </w:p>
    <w:p w:rsidR="00A16582" w:rsidRDefault="00A16582">
      <w:r>
        <w:pict>
          <v:shape id="_x0000_i1042" type="#_x0000_t75" style="width:384pt;height:120pt">
            <v:imagedata r:id="rId22" o:title=""/>
          </v:shape>
        </w:pict>
      </w:r>
    </w:p>
    <w:p w:rsidR="00A16582" w:rsidRDefault="00A16582">
      <w:r>
        <w:rPr>
          <w:rFonts w:hint="eastAsia"/>
          <w:color w:val="FF0000"/>
        </w:rPr>
        <w:t>★</w:t>
      </w:r>
      <w:r>
        <w:rPr>
          <w:rFonts w:hint="eastAsia"/>
        </w:rPr>
        <w:t>下面以</w:t>
      </w:r>
      <w:r>
        <w:t xml:space="preserve"> WindowsHardwareAbstractionLayer</w:t>
      </w:r>
      <w:r>
        <w:rPr>
          <w:rFonts w:hint="eastAsia"/>
        </w:rPr>
        <w:t>为例进行分析：</w:t>
      </w:r>
    </w:p>
    <w:p w:rsidR="00A16582" w:rsidRDefault="00A16582">
      <w:r>
        <w:pict>
          <v:shape id="_x0000_i1043" type="#_x0000_t75" style="width:482pt;height:449.5pt">
            <v:imagedata r:id="rId23" o:title="" croptop="3592f"/>
          </v:shape>
        </w:pict>
      </w:r>
    </w:p>
    <w:p w:rsidR="00A16582" w:rsidRDefault="00A16582">
      <w:pPr>
        <w:pStyle w:val="Heading4"/>
      </w:pPr>
      <w:r>
        <w:t>ComputerSystem</w:t>
      </w:r>
    </w:p>
    <w:p w:rsidR="00A16582" w:rsidRDefault="00A16582">
      <w:r>
        <w:pict>
          <v:shape id="_x0000_i1044" type="#_x0000_t75" style="width:341pt;height:119.5pt">
            <v:imagedata r:id="rId24" o:title=""/>
          </v:shape>
        </w:pict>
      </w:r>
    </w:p>
    <w:p w:rsidR="00A16582" w:rsidRDefault="00A16582">
      <w:r>
        <w:pict>
          <v:shape id="_x0000_i1045" type="#_x0000_t75" style="width:179.5pt;height:91.5pt">
            <v:imagedata r:id="rId25" o:title=""/>
          </v:shape>
        </w:pict>
      </w:r>
    </w:p>
    <w:p w:rsidR="00A16582" w:rsidRDefault="00A16582">
      <w:pPr>
        <w:pStyle w:val="Heading4"/>
      </w:pPr>
      <w:r>
        <w:t>Memory</w:t>
      </w:r>
    </w:p>
    <w:p w:rsidR="00A16582" w:rsidRDefault="00A16582">
      <w:r>
        <w:pict>
          <v:shape id="_x0000_i1046" type="#_x0000_t75" style="width:337.5pt;height:120pt">
            <v:imagedata r:id="rId26" o:title=""/>
          </v:shape>
        </w:pict>
      </w:r>
    </w:p>
    <w:p w:rsidR="00A16582" w:rsidRDefault="00A16582">
      <w:r>
        <w:pict>
          <v:shape id="_x0000_i1047" type="#_x0000_t75" style="width:246pt;height:92.5pt">
            <v:imagedata r:id="rId27" o:title=""/>
          </v:shape>
        </w:pict>
      </w:r>
    </w:p>
    <w:p w:rsidR="00A16582" w:rsidRDefault="00A16582">
      <w:pPr>
        <w:ind w:left="720" w:firstLine="720"/>
      </w:pPr>
      <w:r>
        <w:t>1</w:t>
      </w:r>
      <w:r>
        <w:rPr>
          <w:rFonts w:hint="eastAsia"/>
        </w:rPr>
        <w:t>）</w:t>
      </w:r>
      <w:r>
        <w:t>Virtual Memory</w:t>
      </w:r>
    </w:p>
    <w:p w:rsidR="00A16582" w:rsidRDefault="00A16582">
      <w:pPr>
        <w:ind w:left="720" w:firstLine="720"/>
      </w:pPr>
      <w:r>
        <w:pict>
          <v:shape id="_x0000_i1048" type="#_x0000_t75" style="width:339pt;height:119.5pt">
            <v:imagedata r:id="rId28" o:title="" croptop="678f"/>
          </v:shape>
        </w:pict>
      </w:r>
    </w:p>
    <w:p w:rsidR="00A16582" w:rsidRDefault="00A16582">
      <w:pPr>
        <w:ind w:left="720" w:firstLine="720"/>
      </w:pPr>
      <w:r>
        <w:pict>
          <v:shape id="_x0000_i1049" type="#_x0000_t75" style="width:176.5pt;height:106.5pt">
            <v:imagedata r:id="rId29" o:title=""/>
          </v:shape>
        </w:pict>
      </w:r>
    </w:p>
    <w:p w:rsidR="00A16582" w:rsidRDefault="00A16582">
      <w:pPr>
        <w:ind w:left="720" w:firstLine="720"/>
      </w:pPr>
    </w:p>
    <w:p w:rsidR="00A16582" w:rsidRDefault="00A16582">
      <w:pPr>
        <w:ind w:left="720" w:firstLine="720"/>
      </w:pPr>
      <w:r>
        <w:t>2</w:t>
      </w:r>
      <w:r>
        <w:rPr>
          <w:rFonts w:hint="eastAsia"/>
        </w:rPr>
        <w:t>）</w:t>
      </w:r>
      <w:r>
        <w:t>Physical Memory</w:t>
      </w:r>
    </w:p>
    <w:p w:rsidR="00A16582" w:rsidRDefault="00A16582">
      <w:pPr>
        <w:ind w:left="720" w:firstLine="720"/>
      </w:pPr>
      <w:r>
        <w:pict>
          <v:shape id="_x0000_i1050" type="#_x0000_t75" style="width:355pt;height:163pt">
            <v:imagedata r:id="rId30" o:title=""/>
          </v:shape>
        </w:pict>
      </w:r>
    </w:p>
    <w:p w:rsidR="00A16582" w:rsidRDefault="00A16582">
      <w:pPr>
        <w:ind w:left="720" w:firstLine="720"/>
      </w:pPr>
      <w:r>
        <w:t>Eg.</w:t>
      </w:r>
    </w:p>
    <w:p w:rsidR="00A16582" w:rsidRDefault="00A16582">
      <w:pPr>
        <w:ind w:left="720" w:firstLine="720"/>
      </w:pPr>
      <w:r>
        <w:pict>
          <v:shape id="_x0000_i1051" type="#_x0000_t75" alt="" style="width:333pt;height:272.5pt">
            <v:imagedata r:id="rId31" o:title=""/>
          </v:shape>
        </w:pict>
      </w:r>
    </w:p>
    <w:p w:rsidR="00A16582" w:rsidRDefault="00A16582">
      <w:pPr>
        <w:pStyle w:val="Heading4"/>
      </w:pPr>
      <w:r>
        <w:t>Processor</w:t>
      </w:r>
    </w:p>
    <w:p w:rsidR="00A16582" w:rsidRDefault="00A16582">
      <w:r>
        <w:pict>
          <v:shape id="_x0000_i1052" type="#_x0000_t75" style="width:339pt;height:120pt">
            <v:imagedata r:id="rId32" o:title=""/>
          </v:shape>
        </w:pict>
      </w:r>
    </w:p>
    <w:p w:rsidR="00A16582" w:rsidRDefault="00A16582">
      <w:r>
        <w:pict>
          <v:shape id="_x0000_i1053" type="#_x0000_t75" style="width:287.5pt;height:271pt">
            <v:imagedata r:id="rId33" o:title=""/>
          </v:shape>
        </w:pict>
      </w:r>
    </w:p>
    <w:p w:rsidR="00A16582" w:rsidRDefault="00A16582">
      <w:pPr>
        <w:pStyle w:val="Heading4"/>
      </w:pPr>
      <w:r>
        <w:t>Sensors</w:t>
      </w:r>
    </w:p>
    <w:p w:rsidR="00A16582" w:rsidRDefault="00A16582">
      <w:r>
        <w:pict>
          <v:shape id="_x0000_i1054" type="#_x0000_t75" style="width:307.5pt;height:120pt">
            <v:imagedata r:id="rId34" o:title=""/>
          </v:shape>
        </w:pict>
      </w:r>
    </w:p>
    <w:p w:rsidR="00A16582" w:rsidRDefault="00A16582">
      <w:r>
        <w:pict>
          <v:shape id="_x0000_i1055" type="#_x0000_t75" style="width:190.5pt;height:65.5pt">
            <v:imagedata r:id="rId35" o:title=""/>
          </v:shape>
        </w:pict>
      </w:r>
    </w:p>
    <w:p w:rsidR="00A16582" w:rsidRDefault="00A16582">
      <w:pPr>
        <w:pStyle w:val="Heading4"/>
      </w:pPr>
      <w:r>
        <w:t>PowerSource</w:t>
      </w:r>
    </w:p>
    <w:p w:rsidR="00A16582" w:rsidRDefault="00A16582">
      <w:r>
        <w:pict>
          <v:shape id="_x0000_i1056" type="#_x0000_t75" style="width:327.5pt;height:120pt">
            <v:imagedata r:id="rId36" o:title=""/>
          </v:shape>
        </w:pict>
      </w:r>
    </w:p>
    <w:p w:rsidR="00A16582" w:rsidRDefault="00A16582">
      <w:r>
        <w:pict>
          <v:shape id="_x0000_i1057" type="#_x0000_t75" style="width:235.5pt;height:366pt">
            <v:imagedata r:id="rId37" o:title=""/>
          </v:shape>
        </w:pict>
      </w:r>
    </w:p>
    <w:p w:rsidR="00A16582" w:rsidRDefault="00A16582">
      <w:pPr>
        <w:pStyle w:val="Heading4"/>
      </w:pPr>
      <w:r>
        <w:t>DiskStores</w:t>
      </w:r>
    </w:p>
    <w:p w:rsidR="00A16582" w:rsidRDefault="00A16582">
      <w:r>
        <w:pict>
          <v:shape id="_x0000_i1058" type="#_x0000_t75" style="width:326pt;height:120pt">
            <v:imagedata r:id="rId38" o:title="" croptop="353f"/>
          </v:shape>
        </w:pict>
      </w:r>
    </w:p>
    <w:p w:rsidR="00A16582" w:rsidRDefault="00A16582">
      <w:r>
        <w:pict>
          <v:shape id="_x0000_i1059" type="#_x0000_t75" style="width:202pt;height:210pt">
            <v:imagedata r:id="rId39" o:title=""/>
          </v:shape>
        </w:pict>
      </w:r>
    </w:p>
    <w:p w:rsidR="00A16582" w:rsidRDefault="00A16582">
      <w:pPr>
        <w:pStyle w:val="Heading4"/>
      </w:pPr>
      <w:r>
        <w:t>Displays</w:t>
      </w:r>
    </w:p>
    <w:p w:rsidR="00A16582" w:rsidRDefault="00A16582">
      <w:r>
        <w:pict>
          <v:shape id="_x0000_i1060" type="#_x0000_t75" style="width:304.5pt;height:119.5pt">
            <v:imagedata r:id="rId40" o:title="" croptop="678f"/>
          </v:shape>
        </w:pict>
      </w:r>
    </w:p>
    <w:p w:rsidR="00A16582" w:rsidRDefault="00A16582">
      <w:r>
        <w:pict>
          <v:shape id="_x0000_i1061" type="#_x0000_t75" style="width:133pt;height:32.5pt">
            <v:imagedata r:id="rId41" o:title=""/>
          </v:shape>
        </w:pict>
      </w:r>
    </w:p>
    <w:p w:rsidR="00A16582" w:rsidRDefault="00A16582">
      <w:pPr>
        <w:pStyle w:val="Heading4"/>
      </w:pPr>
      <w:r>
        <w:t>NetworkIFs</w:t>
      </w:r>
    </w:p>
    <w:p w:rsidR="00A16582" w:rsidRDefault="00A16582">
      <w:r>
        <w:pict>
          <v:shape id="_x0000_i1062" type="#_x0000_t75" style="width:319.5pt;height:119pt">
            <v:imagedata r:id="rId42" o:title="" cropbottom="1004f"/>
          </v:shape>
        </w:pict>
      </w:r>
    </w:p>
    <w:p w:rsidR="00A16582" w:rsidRDefault="00A16582">
      <w:r>
        <w:pict>
          <v:shape id="_x0000_i1063" type="#_x0000_t75" style="width:246pt;height:373.5pt">
            <v:imagedata r:id="rId43" o:title=""/>
          </v:shape>
        </w:pict>
      </w:r>
    </w:p>
    <w:p w:rsidR="00A16582" w:rsidRDefault="00A16582">
      <w:pPr>
        <w:pStyle w:val="Heading4"/>
      </w:pPr>
      <w:r>
        <w:t>UsbDevices</w:t>
      </w:r>
    </w:p>
    <w:p w:rsidR="00A16582" w:rsidRDefault="00A16582">
      <w:r>
        <w:pict>
          <v:shape id="_x0000_i1064" type="#_x0000_t75" style="width:318pt;height:118.5pt">
            <v:imagedata r:id="rId44" o:title=""/>
          </v:shape>
        </w:pict>
      </w:r>
    </w:p>
    <w:p w:rsidR="00A16582" w:rsidRDefault="00A16582">
      <w:r>
        <w:pict>
          <v:shape id="_x0000_i1065" type="#_x0000_t75" style="width:237pt;height:121.5pt">
            <v:imagedata r:id="rId45" o:title=""/>
          </v:shape>
        </w:pict>
      </w:r>
    </w:p>
    <w:p w:rsidR="00A16582" w:rsidRDefault="00A16582">
      <w:pPr>
        <w:ind w:firstLine="720"/>
      </w:pPr>
      <w:r>
        <w:pict>
          <v:shape id="_x0000_i1066" type="#_x0000_t75" style="width:353pt;height:150.5pt">
            <v:imagedata r:id="rId46" o:title=""/>
          </v:shape>
        </w:pict>
      </w:r>
    </w:p>
    <w:p w:rsidR="00A16582" w:rsidRDefault="00A16582">
      <w:pPr>
        <w:pStyle w:val="Heading4"/>
      </w:pPr>
      <w:r>
        <w:t>SoundCards</w:t>
      </w:r>
    </w:p>
    <w:p w:rsidR="00A16582" w:rsidRDefault="00A16582">
      <w:r>
        <w:pict>
          <v:shape id="_x0000_i1067" type="#_x0000_t75" style="width:314pt;height:119.5pt">
            <v:imagedata r:id="rId47" o:title=""/>
          </v:shape>
        </w:pict>
      </w:r>
    </w:p>
    <w:p w:rsidR="00A16582" w:rsidRDefault="00A16582">
      <w:r>
        <w:pict>
          <v:shape id="_x0000_i1068" type="#_x0000_t75" style="width:170.5pt;height:63pt">
            <v:imagedata r:id="rId48" o:title=""/>
          </v:shape>
        </w:pict>
      </w:r>
    </w:p>
    <w:p w:rsidR="00A16582" w:rsidRDefault="00A16582">
      <w:pPr>
        <w:pStyle w:val="Heading4"/>
      </w:pPr>
      <w:r>
        <w:t>GraphicsCards</w:t>
      </w:r>
    </w:p>
    <w:p w:rsidR="00A16582" w:rsidRDefault="00A16582">
      <w:r>
        <w:pict>
          <v:shape id="_x0000_i1069" type="#_x0000_t75" style="width:328.5pt;height:117pt">
            <v:imagedata r:id="rId49" o:title=""/>
          </v:shape>
        </w:pict>
      </w:r>
    </w:p>
    <w:p w:rsidR="00A16582" w:rsidRDefault="00A16582">
      <w:r>
        <w:pict>
          <v:shape id="_x0000_i1070" type="#_x0000_t75" style="width:162pt;height:94pt">
            <v:imagedata r:id="rId50" o:title=""/>
          </v:shape>
        </w:pict>
      </w:r>
      <w:r>
        <w:t xml:space="preserve">   </w:t>
      </w:r>
      <w:r>
        <w:pict>
          <v:shape id="_x0000_i1071" type="#_x0000_t75" style="width:272pt;height:151pt">
            <v:imagedata r:id="rId51" o:title="" croptop="27934f" cropleft="2199f"/>
          </v:shape>
        </w:pict>
      </w:r>
    </w:p>
    <w:p w:rsidR="00A16582" w:rsidRDefault="00A16582"/>
    <w:p w:rsidR="00A16582" w:rsidRDefault="00A16582">
      <w:pPr>
        <w:pStyle w:val="Heading1"/>
      </w:pPr>
      <w:r>
        <w:t>EhCache</w:t>
      </w:r>
    </w:p>
    <w:p w:rsidR="00A16582" w:rsidRDefault="00A16582">
      <w:r>
        <w:rPr>
          <w:rFonts w:hint="eastAsia"/>
        </w:rPr>
        <w:t>介绍教程</w:t>
      </w:r>
      <w:r>
        <w:t xml:space="preserve">  </w:t>
      </w:r>
      <w:r>
        <w:tab/>
      </w:r>
      <w:r>
        <w:tab/>
        <w:t>https://www.jianshu.com/p/154c82073b07</w:t>
      </w:r>
    </w:p>
    <w:p w:rsidR="00A16582" w:rsidRDefault="00A16582">
      <w:r>
        <w:rPr>
          <w:rFonts w:hint="eastAsia"/>
        </w:rPr>
        <w:t>整合</w:t>
      </w:r>
      <w:r>
        <w:t xml:space="preserve"> SpringBoot  </w:t>
      </w:r>
      <w:r>
        <w:tab/>
        <w:t>https://www.cnblogs.com/xzmiyx/p/9897623.html</w:t>
      </w:r>
    </w:p>
    <w:p w:rsidR="00A16582" w:rsidRDefault="00A16582"/>
    <w:p w:rsidR="00A16582" w:rsidRDefault="00A16582">
      <w:pPr>
        <w:pStyle w:val="Heading2"/>
      </w:pPr>
      <w:r>
        <w:rPr>
          <w:rFonts w:hint="eastAsia"/>
        </w:rPr>
        <w:t>配置</w:t>
      </w:r>
    </w:p>
    <w:p w:rsidR="00A16582" w:rsidRDefault="00A16582">
      <w:pPr>
        <w:pStyle w:val="Heading3"/>
      </w:pPr>
      <w:r>
        <w:rPr>
          <w:rFonts w:hint="eastAsia"/>
        </w:rPr>
        <w:t>配置文件</w:t>
      </w:r>
      <w:r>
        <w:t xml:space="preserve"> ehcache-shiro.xml</w:t>
      </w:r>
    </w:p>
    <w:p w:rsidR="00A16582" w:rsidRDefault="00A16582">
      <w:r>
        <w:t>com.ruoyi.framework.config.</w:t>
      </w:r>
      <w:r>
        <w:rPr>
          <w:color w:val="0000FF"/>
        </w:rPr>
        <w:t>ShiroConfig</w:t>
      </w:r>
      <w:r>
        <w:t xml:space="preserve">#getCacheManagerConfigFileInputStream </w:t>
      </w:r>
      <w:r>
        <w:rPr>
          <w:rFonts w:hint="eastAsia"/>
        </w:rPr>
        <w:t>这个里面绑定配置</w:t>
      </w:r>
    </w:p>
    <w:p w:rsidR="00A16582" w:rsidRDefault="00A16582">
      <w:pPr>
        <w:pStyle w:val="HTMLPreformatted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 xml:space="preserve">&lt;!--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磁盘缓存位置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diskStore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path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="java.io.tmpdir"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/&gt;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&lt;!-- maxEntriesLocalHeap: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堆内存中最大缓存对象数，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0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没有限制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  <w:t>&lt;!-- maxElementsInMemory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：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在内存中缓存的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element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的最大数目。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  <w:t>&lt;!-- eternal:elements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是否永久有效，如果为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true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，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timeouts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将被忽略，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element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将永不过期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  <w:t>&lt;!-- timeToIdleSeconds: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失效前的空闲秒数，当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eternal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为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false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时，这个属性才有效，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0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为不限制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  <w:t>&lt;!-- timeToLiveSeconds: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失效前的存活秒数，创建时间到失效时间的间隔为存活时间，当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eternal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为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false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时，这个属性才有效，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0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为不限制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  <w:t>&lt;!-- overflowToDisk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：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如果内存中数据超过内存限制，是否要缓存到磁盘上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  <w:t>&lt;!-- statistics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：是否收集统计信息。如果需要监控缓存使用情况，应该打开这个选项。默认为关闭（统计会影响性能）。设置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statistics="true"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开启统计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  <w:t xml:space="preserve">&lt;!--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默认缓存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>defaultCache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maxEntriesLocalHeap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="1000"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eternal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="false"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timeToIdleSeconds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="3600"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timeToLiveSeconds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="3600"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overflowToDisk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="false"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&gt;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>&lt;/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>defaultCache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&gt;</w:t>
      </w:r>
    </w:p>
    <w:p w:rsidR="00A16582" w:rsidRDefault="00A16582">
      <w:pPr>
        <w:pStyle w:val="HTMLPreformatted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 xml:space="preserve">&lt;!--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登录记录缓存，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10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分钟过期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cache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name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="loginRecordCache"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br/>
        <w:t xml:space="preserve">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maxEntriesLocalHeap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="2000"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br/>
        <w:t xml:space="preserve">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eternal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="false"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br/>
        <w:t xml:space="preserve">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timeToIdleSeconds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="600"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br/>
        <w:t xml:space="preserve">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timeToLiveSeconds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="0"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br/>
        <w:t xml:space="preserve">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overflowToDisk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="false"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br/>
        <w:t xml:space="preserve">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statistics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="false"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&gt;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>&lt;/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>cache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&gt;</w:t>
      </w:r>
    </w:p>
    <w:p w:rsidR="00A16582" w:rsidRDefault="00A16582"/>
    <w:p w:rsidR="00A16582" w:rsidRDefault="00A16582">
      <w:pPr>
        <w:pStyle w:val="Heading3"/>
      </w:pPr>
      <w:r>
        <w:rPr>
          <w:rFonts w:hint="eastAsia"/>
        </w:rPr>
        <w:t>定义</w:t>
      </w:r>
      <w:r>
        <w:t>bean</w:t>
      </w:r>
    </w:p>
    <w:p w:rsidR="00A16582" w:rsidRDefault="00A16582">
      <w:pPr>
        <w:pStyle w:val="HTMLPreformatted"/>
        <w:shd w:val="clear" w:color="auto" w:fill="C5E0B3"/>
        <w:rPr>
          <w:rFonts w:cs="宋体"/>
          <w:i/>
          <w:color w:val="8C8C8C"/>
          <w:sz w:val="22"/>
          <w:szCs w:val="22"/>
          <w:shd w:val="clear" w:color="auto" w:fill="C5E0B3"/>
        </w:rPr>
      </w:pP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/**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  <w:t xml:space="preserve"> *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缓存管理器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使用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Ehcache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实现</w:t>
      </w:r>
    </w:p>
    <w:p w:rsidR="00A16582" w:rsidRDefault="00A16582" w:rsidP="00A9432B">
      <w:pPr>
        <w:pStyle w:val="HTMLPreformatted"/>
        <w:shd w:val="clear" w:color="auto" w:fill="C5E0B3"/>
        <w:ind w:firstLineChars="100" w:firstLine="31680"/>
        <w:rPr>
          <w:rFonts w:cs="宋体"/>
          <w:i/>
          <w:color w:val="8C8C8C"/>
          <w:sz w:val="22"/>
          <w:szCs w:val="22"/>
          <w:shd w:val="clear" w:color="auto" w:fill="C5E0B3"/>
        </w:rPr>
      </w:pPr>
      <w:r>
        <w:rPr>
          <w:rFonts w:cs="宋体"/>
          <w:i/>
          <w:color w:val="8C8C8C"/>
          <w:sz w:val="22"/>
          <w:szCs w:val="22"/>
          <w:shd w:val="clear" w:color="auto" w:fill="C5E0B3"/>
        </w:rPr>
        <w:t>* org.apache.shiro.cache.ehcache.EhCacheManager</w:t>
      </w:r>
    </w:p>
    <w:p w:rsidR="00A16582" w:rsidRDefault="00A16582" w:rsidP="00A9432B">
      <w:pPr>
        <w:pStyle w:val="HTMLPreformatted"/>
        <w:shd w:val="clear" w:color="auto" w:fill="C5E0B3"/>
        <w:ind w:firstLineChars="100" w:firstLine="31680"/>
        <w:rPr>
          <w:rFonts w:ascii="Consolas" w:hAnsi="Consolas" w:cs="Consolas"/>
          <w:color w:val="080808"/>
          <w:sz w:val="22"/>
          <w:szCs w:val="22"/>
        </w:rPr>
      </w:pP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*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这个类本质上就是包装了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protected net.sf.ehcache.CacheManager manager;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br/>
        <w:t xml:space="preserve">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*/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</w:r>
      <w:r>
        <w:rPr>
          <w:rFonts w:ascii="Consolas" w:hAnsi="Consolas" w:cs="Consolas"/>
          <w:color w:val="9E880D"/>
          <w:sz w:val="22"/>
          <w:szCs w:val="22"/>
          <w:shd w:val="clear" w:color="auto" w:fill="C5E0B3"/>
        </w:rPr>
        <w:t>@Bean</w:t>
      </w:r>
      <w:r>
        <w:rPr>
          <w:rFonts w:ascii="Consolas" w:hAnsi="Consolas" w:cs="Consolas"/>
          <w:color w:val="9E880D"/>
          <w:sz w:val="22"/>
          <w:szCs w:val="22"/>
          <w:shd w:val="clear" w:color="auto" w:fill="C5E0B3"/>
        </w:rPr>
        <w:br/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public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EhCacheManager </w:t>
      </w:r>
      <w:r>
        <w:rPr>
          <w:rFonts w:ascii="Consolas" w:hAnsi="Consolas" w:cs="Consolas"/>
          <w:color w:val="00627A"/>
          <w:sz w:val="22"/>
          <w:szCs w:val="22"/>
          <w:shd w:val="clear" w:color="auto" w:fill="C5E0B3"/>
        </w:rPr>
        <w:t>getEhCacheManager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net.sf.ehcache.CacheManager cacheManager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net.sf.ehcache.CacheManager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i/>
          <w:color w:val="080808"/>
          <w:sz w:val="22"/>
          <w:szCs w:val="22"/>
          <w:shd w:val="clear" w:color="auto" w:fill="C5E0B3"/>
        </w:rPr>
        <w:t>getCacheManager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"ruoyi"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EhCacheManager em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new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EhCacheManager();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if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StringUtils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i/>
          <w:color w:val="080808"/>
          <w:sz w:val="22"/>
          <w:szCs w:val="22"/>
          <w:shd w:val="clear" w:color="auto" w:fill="C5E0B3"/>
        </w:rPr>
        <w:t>isNull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cacheManager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.setCacheManager(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new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net.sf.ehcache.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CacheManager(getCacheManagerConfigFileInputStream()));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return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else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.setCacheManager(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cacheManager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return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>}</w:t>
      </w:r>
    </w:p>
    <w:p w:rsidR="00A16582" w:rsidRDefault="00A16582"/>
    <w:p w:rsidR="00A16582" w:rsidRDefault="00A16582"/>
    <w:p w:rsidR="00A16582" w:rsidRDefault="00A16582">
      <w:pPr>
        <w:pStyle w:val="Heading2"/>
      </w:pPr>
      <w:r>
        <w:rPr>
          <w:rFonts w:hint="eastAsia"/>
        </w:rPr>
        <w:t>核心类</w:t>
      </w:r>
    </w:p>
    <w:p w:rsidR="00A16582" w:rsidRDefault="00A16582"/>
    <w:p w:rsidR="00A16582" w:rsidRDefault="00A16582">
      <w:pPr>
        <w:pStyle w:val="Heading3"/>
      </w:pPr>
      <w:r>
        <w:rPr>
          <w:rFonts w:hint="eastAsia"/>
        </w:rPr>
        <w:t>若依</w:t>
      </w:r>
      <w:r>
        <w:t>CacheUtils</w:t>
      </w:r>
      <w:r>
        <w:rPr>
          <w:rFonts w:hint="eastAsia"/>
        </w:rPr>
        <w:t>操作方法：</w:t>
      </w:r>
    </w:p>
    <w:p w:rsidR="00A16582" w:rsidRDefault="00A16582">
      <w:pPr>
        <w:ind w:firstLine="720"/>
      </w:pPr>
      <w:r>
        <w:t>com.ruoyi.common.utils.CacheUtils</w:t>
      </w:r>
    </w:p>
    <w:p w:rsidR="00A16582" w:rsidRDefault="00A16582">
      <w:r>
        <w:pict>
          <v:shape id="_x0000_i1072" type="#_x0000_t75" style="width:548.5pt;height:310pt">
            <v:imagedata r:id="rId52" o:title=""/>
          </v:shape>
        </w:pict>
      </w:r>
    </w:p>
    <w:p w:rsidR="00A16582" w:rsidRDefault="00A16582"/>
    <w:p w:rsidR="00A16582" w:rsidRDefault="00A16582">
      <w:pPr>
        <w:pStyle w:val="HTMLPreformatted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private static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CacheManager </w:t>
      </w:r>
      <w:r>
        <w:rPr>
          <w:rFonts w:ascii="Consolas" w:hAnsi="Consolas" w:cs="Consolas"/>
          <w:i/>
          <w:color w:val="871094"/>
          <w:sz w:val="22"/>
          <w:szCs w:val="22"/>
          <w:shd w:val="clear" w:color="auto" w:fill="C5E0B3"/>
        </w:rPr>
        <w:t xml:space="preserve">cacheManager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SpringUtils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i/>
          <w:color w:val="080808"/>
          <w:sz w:val="22"/>
          <w:szCs w:val="22"/>
          <w:shd w:val="clear" w:color="auto" w:fill="C5E0B3"/>
        </w:rPr>
        <w:t>getBean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CacheManager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>class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);</w:t>
      </w:r>
    </w:p>
    <w:p w:rsidR="00A16582" w:rsidRDefault="00A16582">
      <w:pPr>
        <w:pStyle w:val="HTMLPreformatted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/**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  <w:t xml:space="preserve"> *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获得一个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Cache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，没有则显示日志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  <w:t xml:space="preserve"> */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public static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Cache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String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Object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&gt; </w:t>
      </w:r>
      <w:r>
        <w:rPr>
          <w:rFonts w:ascii="Consolas" w:hAnsi="Consolas" w:cs="Consolas"/>
          <w:color w:val="00627A"/>
          <w:sz w:val="22"/>
          <w:szCs w:val="22"/>
          <w:shd w:val="clear" w:color="auto" w:fill="C5E0B3"/>
        </w:rPr>
        <w:t>getCache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String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cacheName)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>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Cache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String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Object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&gt;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cache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hAnsi="Consolas" w:cs="Consolas"/>
          <w:i/>
          <w:color w:val="871094"/>
          <w:sz w:val="22"/>
          <w:szCs w:val="22"/>
          <w:shd w:val="clear" w:color="auto" w:fill="C5E0B3"/>
        </w:rPr>
        <w:t>cacheManager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.getCache(cacheName);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if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cache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==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>null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throw new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RuntimeException(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"</w:t>
      </w:r>
      <w:r>
        <w:rPr>
          <w:rFonts w:cs="宋体" w:hint="eastAsia"/>
          <w:color w:val="067D17"/>
          <w:sz w:val="22"/>
          <w:szCs w:val="22"/>
          <w:shd w:val="clear" w:color="auto" w:fill="C5E0B3"/>
        </w:rPr>
        <w:t>当前系统中没有定义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“"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+ cacheName + 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"”</w:t>
      </w:r>
      <w:r>
        <w:rPr>
          <w:rFonts w:cs="宋体" w:hint="eastAsia"/>
          <w:color w:val="067D17"/>
          <w:sz w:val="22"/>
          <w:szCs w:val="22"/>
          <w:shd w:val="clear" w:color="auto" w:fill="C5E0B3"/>
        </w:rPr>
        <w:t>这个缓存。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"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return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cache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>}</w:t>
      </w:r>
    </w:p>
    <w:p w:rsidR="00A16582" w:rsidRDefault="00A16582"/>
    <w:p w:rsidR="00A16582" w:rsidRDefault="00A16582">
      <w:pPr>
        <w:pStyle w:val="Heading3"/>
      </w:pPr>
      <w:r>
        <w:rPr>
          <w:rFonts w:hint="eastAsia"/>
        </w:rPr>
        <w:t>若依</w:t>
      </w:r>
      <w:r>
        <w:t>CacheManager</w:t>
      </w:r>
    </w:p>
    <w:p w:rsidR="00A16582" w:rsidRDefault="00A16582">
      <w:pPr>
        <w:pStyle w:val="HTMLPreformatted"/>
        <w:shd w:val="clear" w:color="auto" w:fill="C5E0B3"/>
        <w:rPr>
          <w:rFonts w:ascii="Consolas" w:hAnsi="Consolas" w:cs="Consolas"/>
          <w:color w:val="080808"/>
          <w:sz w:val="22"/>
          <w:szCs w:val="22"/>
          <w:shd w:val="clear" w:color="auto" w:fill="C5E0B3"/>
        </w:rPr>
      </w:pP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public final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hAnsi="Consolas" w:cs="Consolas"/>
          <w:color w:val="007E8A"/>
          <w:sz w:val="22"/>
          <w:szCs w:val="22"/>
          <w:shd w:val="clear" w:color="auto" w:fill="C5E0B3"/>
        </w:rPr>
        <w:t>K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hAnsi="Consolas" w:cs="Consolas"/>
          <w:color w:val="007E8A"/>
          <w:sz w:val="22"/>
          <w:szCs w:val="22"/>
          <w:shd w:val="clear" w:color="auto" w:fill="C5E0B3"/>
        </w:rPr>
        <w:t>V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&gt;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Cache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hAnsi="Consolas" w:cs="Consolas"/>
          <w:color w:val="007E8A"/>
          <w:sz w:val="22"/>
          <w:szCs w:val="22"/>
          <w:shd w:val="clear" w:color="auto" w:fill="C5E0B3"/>
        </w:rPr>
        <w:t>K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hAnsi="Consolas" w:cs="Consolas"/>
          <w:color w:val="007E8A"/>
          <w:sz w:val="22"/>
          <w:szCs w:val="22"/>
          <w:shd w:val="clear" w:color="auto" w:fill="C5E0B3"/>
        </w:rPr>
        <w:t>V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&gt; </w:t>
      </w:r>
      <w:r>
        <w:rPr>
          <w:rFonts w:ascii="Consolas" w:hAnsi="Consolas" w:cs="Consolas"/>
          <w:color w:val="00627A"/>
          <w:sz w:val="22"/>
          <w:szCs w:val="22"/>
          <w:shd w:val="clear" w:color="auto" w:fill="C5E0B3"/>
        </w:rPr>
        <w:t>getCache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String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name)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throws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CacheException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try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{</w:t>
      </w:r>
    </w:p>
    <w:p w:rsidR="00A16582" w:rsidRDefault="00A16582">
      <w:pPr>
        <w:pStyle w:val="HTMLPreformatted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ab/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 xml:space="preserve">// </w:t>
      </w:r>
      <w:r>
        <w:rPr>
          <w:rFonts w:ascii="Consolas" w:hAnsi="Consolas" w:cs="Consolas" w:hint="eastAsia"/>
          <w:i/>
          <w:color w:val="8C8C8C"/>
          <w:sz w:val="22"/>
          <w:szCs w:val="22"/>
          <w:shd w:val="clear" w:color="auto" w:fill="C5E0B3"/>
        </w:rPr>
        <w:t>这里就是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shiro</w:t>
      </w:r>
      <w:r>
        <w:rPr>
          <w:rFonts w:ascii="Consolas" w:hAnsi="Consolas" w:cs="Consolas" w:hint="eastAsia"/>
          <w:i/>
          <w:color w:val="8C8C8C"/>
          <w:sz w:val="22"/>
          <w:szCs w:val="22"/>
          <w:shd w:val="clear" w:color="auto" w:fill="C5E0B3"/>
        </w:rPr>
        <w:t>框架调用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EcCache</w:t>
      </w:r>
      <w:r>
        <w:rPr>
          <w:rFonts w:ascii="Consolas" w:hAnsi="Consolas" w:cs="Consolas" w:hint="eastAsia"/>
          <w:i/>
          <w:color w:val="8C8C8C"/>
          <w:sz w:val="22"/>
          <w:szCs w:val="22"/>
          <w:shd w:val="clear" w:color="auto" w:fill="C5E0B3"/>
        </w:rPr>
        <w:t>的地方了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net.sf.ehcache.Ehcache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cache = ensureCacheManager().getEhcache(name);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if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(cache ==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>null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>this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color w:val="871094"/>
          <w:sz w:val="22"/>
          <w:szCs w:val="22"/>
          <w:shd w:val="clear" w:color="auto" w:fill="C5E0B3"/>
        </w:rPr>
        <w:t>manager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.addCache(name);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    cache = </w:t>
      </w:r>
      <w:r>
        <w:rPr>
          <w:rFonts w:ascii="Consolas" w:hAnsi="Consolas" w:cs="Consolas"/>
          <w:color w:val="871094"/>
          <w:sz w:val="22"/>
          <w:szCs w:val="22"/>
          <w:shd w:val="clear" w:color="auto" w:fill="C5E0B3"/>
        </w:rPr>
        <w:t>manager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.getCache(name);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}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else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if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i/>
          <w:color w:val="871094"/>
          <w:sz w:val="22"/>
          <w:szCs w:val="22"/>
          <w:shd w:val="clear" w:color="auto" w:fill="C5E0B3"/>
        </w:rPr>
        <w:t>log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.isInfoEnabled())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        </w:t>
      </w:r>
      <w:r>
        <w:rPr>
          <w:rFonts w:ascii="Consolas" w:hAnsi="Consolas" w:cs="Consolas"/>
          <w:i/>
          <w:color w:val="871094"/>
          <w:sz w:val="22"/>
          <w:szCs w:val="22"/>
          <w:shd w:val="clear" w:color="auto" w:fill="C5E0B3"/>
        </w:rPr>
        <w:t>log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.info(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"Using existing EHCache named ["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+ cache.getName() + 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"]"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return new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EhCache&lt;</w:t>
      </w:r>
      <w:r>
        <w:rPr>
          <w:rFonts w:ascii="Consolas" w:hAnsi="Consolas" w:cs="Consolas"/>
          <w:color w:val="007E8A"/>
          <w:sz w:val="22"/>
          <w:szCs w:val="22"/>
          <w:shd w:val="clear" w:color="auto" w:fill="C5E0B3"/>
        </w:rPr>
        <w:t>K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hAnsi="Consolas" w:cs="Consolas"/>
          <w:color w:val="007E8A"/>
          <w:sz w:val="22"/>
          <w:szCs w:val="22"/>
          <w:shd w:val="clear" w:color="auto" w:fill="C5E0B3"/>
        </w:rPr>
        <w:t>V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&gt;(cache);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}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catch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net.sf.ehcache.CacheException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e)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throw new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CacheException(e);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>}</w:t>
      </w:r>
    </w:p>
    <w:p w:rsidR="00A16582" w:rsidRDefault="00A16582"/>
    <w:p w:rsidR="00A16582" w:rsidRDefault="00A16582">
      <w:pPr>
        <w:pStyle w:val="Heading3"/>
      </w:pPr>
      <w:r>
        <w:t>Cache</w:t>
      </w:r>
    </w:p>
    <w:p w:rsidR="00A16582" w:rsidRDefault="00A16582">
      <w:pPr>
        <w:ind w:firstLine="720"/>
      </w:pPr>
      <w:r>
        <w:rPr>
          <w:rFonts w:hint="eastAsia"/>
        </w:rPr>
        <w:t>缓存核心类</w:t>
      </w:r>
    </w:p>
    <w:p w:rsidR="00A16582" w:rsidRDefault="00A16582">
      <w:r>
        <w:pict>
          <v:shape id="_x0000_i1073" type="#_x0000_t75" style="width:387.5pt;height:140.5pt">
            <v:imagedata r:id="rId53" o:title="" croptop="822f"/>
          </v:shape>
        </w:pict>
      </w:r>
    </w:p>
    <w:p w:rsidR="00A16582" w:rsidRDefault="00A16582">
      <w:pPr>
        <w:ind w:firstLine="720"/>
      </w:pPr>
      <w:r>
        <w:t>Shiro</w:t>
      </w:r>
      <w:r>
        <w:rPr>
          <w:rFonts w:hint="eastAsia"/>
        </w:rPr>
        <w:t>和</w:t>
      </w:r>
      <w:r>
        <w:t>ehcache</w:t>
      </w:r>
      <w:r>
        <w:rPr>
          <w:rFonts w:hint="eastAsia"/>
        </w:rPr>
        <w:t>关联的类：</w:t>
      </w:r>
    </w:p>
    <w:p w:rsidR="00A16582" w:rsidRDefault="00A16582">
      <w:r>
        <w:pict>
          <v:shape id="_x0000_i1074" type="#_x0000_t75" style="width:463.5pt;height:336pt">
            <v:imagedata r:id="rId54" o:title=""/>
          </v:shape>
        </w:pict>
      </w:r>
    </w:p>
    <w:p w:rsidR="00A16582" w:rsidRDefault="00A16582"/>
    <w:p w:rsidR="00A16582" w:rsidRDefault="00A16582">
      <w:pPr>
        <w:pStyle w:val="Heading1"/>
      </w:pPr>
      <w:r>
        <w:t>Mybatis</w:t>
      </w:r>
    </w:p>
    <w:p w:rsidR="00A16582" w:rsidRDefault="00A16582">
      <w:r>
        <w:rPr>
          <w:rFonts w:hint="eastAsia"/>
        </w:rPr>
        <w:t>结合代码和</w:t>
      </w:r>
      <w:r>
        <w:t>UML</w:t>
      </w:r>
      <w:r>
        <w:rPr>
          <w:rFonts w:hint="eastAsia"/>
        </w:rPr>
        <w:t>图看效果更好，</w:t>
      </w:r>
      <w:r>
        <w:t>demo/mybatis/readme.md</w:t>
      </w:r>
    </w:p>
    <w:p w:rsidR="00A16582" w:rsidRDefault="00A16582"/>
    <w:p w:rsidR="00A16582" w:rsidRDefault="00A16582">
      <w:r>
        <w:rPr>
          <w:rFonts w:hint="eastAsia"/>
        </w:rPr>
        <w:t>一图纵览</w:t>
      </w:r>
      <w:r>
        <w:t xml:space="preserve"> Mybatis </w:t>
      </w:r>
      <w:r>
        <w:rPr>
          <w:rFonts w:hint="eastAsia"/>
        </w:rPr>
        <w:t>执行流程</w:t>
      </w:r>
    </w:p>
    <w:p w:rsidR="00A16582" w:rsidRDefault="00A16582">
      <w:pPr>
        <w:jc w:val="center"/>
      </w:pPr>
      <w:r>
        <w:pict>
          <v:shape id="_x0000_i1075" type="#_x0000_t75" alt="mybatis工作原理 3.5.1" style="width:361.5pt;height:414pt">
            <v:imagedata r:id="rId55" o:title=""/>
          </v:shape>
        </w:pict>
      </w:r>
    </w:p>
    <w:p w:rsidR="00A16582" w:rsidRDefault="00A16582"/>
    <w:p w:rsidR="00A16582" w:rsidRDefault="00A16582">
      <w:r>
        <w:rPr>
          <w:rFonts w:hint="eastAsia"/>
        </w:rPr>
        <w:t>定义</w:t>
      </w:r>
      <w:r>
        <w:t xml:space="preserve"> xml mapper</w:t>
      </w:r>
      <w:r>
        <w:rPr>
          <w:rFonts w:hint="eastAsia"/>
        </w:rPr>
        <w:t>的样例</w:t>
      </w:r>
    </w:p>
    <w:p w:rsidR="00A16582" w:rsidRDefault="00A16582">
      <w:r>
        <w:pict>
          <v:shape id="_x0000_i1076" type="#_x0000_t75" alt="usage example2" style="width:551pt;height:333.5pt">
            <v:imagedata r:id="rId56" o:title=""/>
          </v:shape>
        </w:pict>
      </w:r>
    </w:p>
    <w:p w:rsidR="00A16582" w:rsidRDefault="00A16582"/>
    <w:p w:rsidR="00A16582" w:rsidRDefault="00A16582">
      <w:r>
        <w:rPr>
          <w:rFonts w:hint="eastAsia"/>
        </w:rPr>
        <w:t>设计模式</w:t>
      </w:r>
    </w:p>
    <w:p w:rsidR="00A16582" w:rsidRDefault="00A16582">
      <w:r>
        <w:pict>
          <v:shape id="_x0000_i1077" type="#_x0000_t75" alt="933cf1ce32a23bdbc5346c717e792fe8" style="width:388.5pt;height:248pt">
            <v:imagedata r:id="rId57" o:title=""/>
          </v:shape>
        </w:pict>
      </w:r>
    </w:p>
    <w:p w:rsidR="00A16582" w:rsidRDefault="00A16582">
      <w:r>
        <w:pict>
          <v:shape id="_x0000_i1078" type="#_x0000_t75" alt="3e8df86f4a99a9d587bbb8872850f42a" style="width:415.5pt;height:263.5pt">
            <v:imagedata r:id="rId58" o:title=""/>
          </v:shape>
        </w:pict>
      </w:r>
    </w:p>
    <w:p w:rsidR="00A16582" w:rsidRDefault="00A16582">
      <w:r>
        <w:pict>
          <v:shape id="_x0000_i1079" type="#_x0000_t75" alt="8f1e6b33882e6e07b9282fbdf93836c7" style="width:415.5pt;height:226pt">
            <v:imagedata r:id="rId59" o:title=""/>
          </v:shape>
        </w:pict>
      </w:r>
    </w:p>
    <w:p w:rsidR="00A16582" w:rsidRDefault="00A16582"/>
    <w:p w:rsidR="00A16582" w:rsidRDefault="00A16582">
      <w:pPr>
        <w:pStyle w:val="Heading1"/>
      </w:pPr>
      <w:r>
        <w:t>Mybatis-plus</w:t>
      </w:r>
    </w:p>
    <w:p w:rsidR="00A16582" w:rsidRDefault="00A16582">
      <w:r>
        <w:rPr>
          <w:rFonts w:hint="eastAsia"/>
        </w:rPr>
        <w:t>结合代码和</w:t>
      </w:r>
      <w:r>
        <w:t>UML</w:t>
      </w:r>
      <w:r>
        <w:rPr>
          <w:rFonts w:hint="eastAsia"/>
        </w:rPr>
        <w:t>图看效果更好</w:t>
      </w:r>
    </w:p>
    <w:p w:rsidR="00A16582" w:rsidRDefault="00A16582">
      <w:pPr>
        <w:ind w:firstLine="720"/>
      </w:pPr>
      <w:r>
        <w:t>demo/SpringBoot</w:t>
      </w:r>
      <w:r>
        <w:rPr>
          <w:rFonts w:hint="eastAsia"/>
        </w:rPr>
        <w:t>：</w:t>
      </w:r>
      <w:r>
        <w:t>com.example.springboot.mybatisplus.MybatisPlusConfig</w:t>
      </w:r>
    </w:p>
    <w:p w:rsidR="00A16582" w:rsidRDefault="00A16582">
      <w:pPr>
        <w:ind w:firstLine="720"/>
      </w:pPr>
    </w:p>
    <w:p w:rsidR="00A16582" w:rsidRDefault="00A16582" w:rsidP="00A9432B">
      <w:pPr>
        <w:pStyle w:val="Heading1"/>
      </w:pPr>
      <w:r>
        <w:t>RocketMQ</w:t>
      </w:r>
      <w:r>
        <w:rPr>
          <w:rFonts w:hint="eastAsia"/>
        </w:rPr>
        <w:t>里的</w:t>
      </w:r>
      <w:r>
        <w:t>netty</w:t>
      </w:r>
    </w:p>
    <w:p w:rsidR="00A16582" w:rsidRDefault="00A16582" w:rsidP="005516FD">
      <w:r>
        <w:rPr>
          <w:rFonts w:hint="eastAsia"/>
        </w:rPr>
        <w:t>教程</w:t>
      </w:r>
    </w:p>
    <w:p w:rsidR="00A16582" w:rsidRPr="009E4FEC" w:rsidRDefault="00A16582" w:rsidP="005516FD">
      <w:r>
        <w:tab/>
      </w:r>
      <w:r w:rsidRPr="009E4FEC">
        <w:rPr>
          <w:rFonts w:hint="eastAsia"/>
        </w:rPr>
        <w:t>【</w:t>
      </w:r>
      <w:r w:rsidRPr="009E4FEC">
        <w:t>Netty</w:t>
      </w:r>
      <w:r w:rsidRPr="009E4FEC">
        <w:rPr>
          <w:rFonts w:hint="eastAsia"/>
        </w:rPr>
        <w:t>】工作原理解析</w:t>
      </w:r>
      <w:r>
        <w:t xml:space="preserve">  </w:t>
      </w:r>
      <w:r w:rsidRPr="009E4FEC">
        <w:t>https://www.cnblogs.com/haif/p/14129494.html</w:t>
      </w:r>
    </w:p>
    <w:p w:rsidR="00A16582" w:rsidRPr="00033A68" w:rsidRDefault="00A16582" w:rsidP="005516FD">
      <w:r>
        <w:tab/>
      </w:r>
      <w:r w:rsidRPr="00033A68">
        <w:t>rocketmq</w:t>
      </w:r>
      <w:r w:rsidRPr="00033A68">
        <w:rPr>
          <w:rFonts w:hint="eastAsia"/>
        </w:rPr>
        <w:t>之源码分析</w:t>
      </w:r>
      <w:r w:rsidRPr="00033A68">
        <w:t>netty</w:t>
      </w:r>
      <w:r w:rsidRPr="00033A68">
        <w:rPr>
          <w:rFonts w:hint="eastAsia"/>
        </w:rPr>
        <w:t>简要分析（五）</w:t>
      </w:r>
      <w:r w:rsidRPr="00033A68">
        <w:t>https://my.oschina.net/wangshuaixin/blog/3055707</w:t>
      </w:r>
    </w:p>
    <w:p w:rsidR="00A16582" w:rsidRPr="00033A68" w:rsidRDefault="00A16582" w:rsidP="005516FD"/>
    <w:p w:rsidR="00A16582" w:rsidRDefault="00A16582" w:rsidP="00EA2325">
      <w:pPr>
        <w:pStyle w:val="Heading2"/>
      </w:pPr>
      <w:r>
        <w:t xml:space="preserve">Server </w:t>
      </w:r>
      <w:r>
        <w:rPr>
          <w:rFonts w:hint="eastAsia"/>
        </w:rPr>
        <w:t>端：</w:t>
      </w:r>
    </w:p>
    <w:p w:rsidR="00A16582" w:rsidRPr="0079492E" w:rsidRDefault="00A16582" w:rsidP="00C41BBA">
      <w:r w:rsidRPr="0079492E">
        <w:t>org.apache.rocketmq.remoting.netty.</w:t>
      </w:r>
      <w:r w:rsidRPr="005516FD">
        <w:rPr>
          <w:color w:val="0000FF"/>
        </w:rPr>
        <w:t>NettyRemotingServer</w:t>
      </w:r>
    </w:p>
    <w:p w:rsidR="00A16582" w:rsidRDefault="00A16582" w:rsidP="0079492E">
      <w:pPr>
        <w:ind w:leftChars="200" w:left="31680"/>
      </w:pPr>
      <w:r>
        <w:t xml:space="preserve">ServerBootstrap </w:t>
      </w:r>
      <w:r>
        <w:rPr>
          <w:rFonts w:hint="eastAsia"/>
        </w:rPr>
        <w:t>核心类</w:t>
      </w:r>
    </w:p>
    <w:p w:rsidR="00A16582" w:rsidRDefault="00A16582" w:rsidP="0079492E">
      <w:pPr>
        <w:ind w:leftChars="200" w:left="31680"/>
      </w:pPr>
      <w:r>
        <w:tab/>
        <w:t>private final ServerBootstrap serverBootstrap;</w:t>
      </w:r>
    </w:p>
    <w:p w:rsidR="00A16582" w:rsidRDefault="00A16582" w:rsidP="0079492E">
      <w:pPr>
        <w:ind w:leftChars="200" w:left="31680"/>
      </w:pPr>
      <w:r>
        <w:t>Worker Group</w:t>
      </w:r>
    </w:p>
    <w:p w:rsidR="00A16582" w:rsidRDefault="00A16582" w:rsidP="0079492E">
      <w:pPr>
        <w:ind w:leftChars="200" w:left="31680"/>
      </w:pPr>
      <w:r>
        <w:tab/>
        <w:t>private final EventLoopGroup eventLoopGroupSelector;</w:t>
      </w:r>
    </w:p>
    <w:p w:rsidR="00A16582" w:rsidRDefault="00A16582" w:rsidP="005516FD">
      <w:pPr>
        <w:ind w:leftChars="200" w:left="31680"/>
      </w:pPr>
      <w:r>
        <w:t>Boss Group</w:t>
      </w:r>
    </w:p>
    <w:p w:rsidR="00A16582" w:rsidRDefault="00A16582" w:rsidP="005516FD">
      <w:pPr>
        <w:ind w:leftChars="200" w:left="31680"/>
      </w:pPr>
      <w:r>
        <w:tab/>
        <w:t>private final EventLoopGroup eventLoopGroupBoss;</w:t>
      </w:r>
    </w:p>
    <w:p w:rsidR="00A16582" w:rsidRDefault="00A16582" w:rsidP="005516FD"/>
    <w:p w:rsidR="00A16582" w:rsidRDefault="00A16582" w:rsidP="005516FD">
      <w:r>
        <w:t>org.apache.rocketmq.namesrv.processor.</w:t>
      </w:r>
      <w:r w:rsidRPr="00EA2325">
        <w:rPr>
          <w:color w:val="0000FF"/>
        </w:rPr>
        <w:t>DefaultRequestProcessor</w:t>
      </w:r>
      <w:r>
        <w:tab/>
        <w:t>#processRequest</w:t>
      </w:r>
    </w:p>
    <w:p w:rsidR="00A16582" w:rsidRDefault="00A16582" w:rsidP="005516FD"/>
    <w:p w:rsidR="00A16582" w:rsidRDefault="00A16582" w:rsidP="005516FD">
      <w:r>
        <w:rPr>
          <w:rFonts w:hint="eastAsia"/>
        </w:rPr>
        <w:t>关键类层级关系：</w:t>
      </w:r>
    </w:p>
    <w:p w:rsidR="00A16582" w:rsidRDefault="00A16582">
      <w:r>
        <w:pict>
          <v:shape id="_x0000_i1080" type="#_x0000_t75" alt="" style="width:308pt;height:133pt">
            <v:imagedata r:id="rId60" r:href="rId61"/>
          </v:shape>
        </w:pict>
      </w:r>
    </w:p>
    <w:p w:rsidR="00A16582" w:rsidRDefault="00A16582">
      <w:r>
        <w:pict>
          <v:shape id="_x0000_i1081" type="#_x0000_t75" style="width:200pt;height:61pt">
            <v:imagedata r:id="rId62" o:title=""/>
          </v:shape>
        </w:pict>
      </w:r>
    </w:p>
    <w:p w:rsidR="00A16582" w:rsidRDefault="00A16582">
      <w:r>
        <w:pict>
          <v:shape id="_x0000_i1082" type="#_x0000_t75" style="width:332pt;height:2in">
            <v:imagedata r:id="rId63" o:title=""/>
          </v:shape>
        </w:pict>
      </w:r>
    </w:p>
    <w:p w:rsidR="00A16582" w:rsidRDefault="00A16582">
      <w:r>
        <w:pict>
          <v:shape id="_x0000_i1083" type="#_x0000_t75" style="width:360.5pt;height:119.5pt">
            <v:imagedata r:id="rId64" o:title=""/>
          </v:shape>
        </w:pict>
      </w:r>
    </w:p>
    <w:p w:rsidR="00A16582" w:rsidRDefault="00A16582"/>
    <w:p w:rsidR="00A16582" w:rsidRDefault="00A16582" w:rsidP="00C41BBA"/>
    <w:p w:rsidR="00A16582" w:rsidRDefault="00A16582" w:rsidP="00C41BBA"/>
    <w:p w:rsidR="00A16582" w:rsidRDefault="00A16582" w:rsidP="00EA2325">
      <w:pPr>
        <w:pStyle w:val="Heading2"/>
      </w:pPr>
      <w:r>
        <w:t xml:space="preserve">Client </w:t>
      </w:r>
      <w:r>
        <w:rPr>
          <w:rFonts w:hint="eastAsia"/>
        </w:rPr>
        <w:t>端：</w:t>
      </w:r>
    </w:p>
    <w:p w:rsidR="00A16582" w:rsidRDefault="00A16582" w:rsidP="00C41BBA">
      <w:r>
        <w:tab/>
        <w:t>org.apache.rocketmq.broker.out.</w:t>
      </w:r>
      <w:r w:rsidRPr="00665F14">
        <w:rPr>
          <w:color w:val="0000FF"/>
        </w:rPr>
        <w:t>BrokerOuterAPI</w:t>
      </w:r>
      <w:r>
        <w:tab/>
      </w:r>
      <w:r>
        <w:tab/>
        <w:t>#registerBroker</w:t>
      </w:r>
    </w:p>
    <w:p w:rsidR="00A16582" w:rsidRDefault="00A16582" w:rsidP="00C41BBA"/>
    <w:p w:rsidR="00A16582" w:rsidRDefault="00A16582" w:rsidP="00665F14">
      <w:pPr>
        <w:pStyle w:val="Heading2"/>
      </w:pPr>
      <w:r>
        <w:t>Netty</w:t>
      </w:r>
      <w:r>
        <w:rPr>
          <w:rFonts w:hint="eastAsia"/>
        </w:rPr>
        <w:t>原理</w:t>
      </w:r>
    </w:p>
    <w:p w:rsidR="00A16582" w:rsidRDefault="00A16582">
      <w:r>
        <w:rPr>
          <w:rFonts w:hint="eastAsia"/>
        </w:rPr>
        <w:t>工作原理示意图（</w:t>
      </w:r>
      <w:r w:rsidRPr="00A81CCC">
        <w:t xml:space="preserve">Netty Reactor </w:t>
      </w:r>
      <w:r w:rsidRPr="00A81CCC">
        <w:rPr>
          <w:rFonts w:hint="eastAsia"/>
        </w:rPr>
        <w:t>工作架构图</w:t>
      </w:r>
      <w:r>
        <w:rPr>
          <w:rFonts w:hint="eastAsia"/>
        </w:rPr>
        <w:t>）</w:t>
      </w:r>
    </w:p>
    <w:p w:rsidR="00A16582" w:rsidRDefault="00A16582">
      <w:r>
        <w:pict>
          <v:shape id="_x0000_i1084" type="#_x0000_t75" alt="image" style="width:570pt;height:494.5pt">
            <v:imagedata r:id="rId65" r:href="rId66"/>
          </v:shape>
        </w:pict>
      </w:r>
    </w:p>
    <w:p w:rsidR="00A16582" w:rsidRDefault="00A16582">
      <w:r>
        <w:pict>
          <v:shape id="_x0000_i1085" type="#_x0000_t75" alt="https://mmbiz.qpic.cn/mmbiz_jpg/uChmeeX1Fpx7bubp6WLdlCN7ERvRXSp9tVKk9w9aKE0IFPb0BeZSSmbnURKIlKicib7ovgibKXUJ59KnaeI0RSXsA/640?wx_fmt=jpeg&amp;tp=png&amp;wxfrom=5&amp;wx_lazy=1&amp;wx_co=1" style="width:381pt;height:304pt">
            <v:imagedata r:id="rId67" r:href="rId68"/>
          </v:shape>
        </w:pict>
      </w:r>
    </w:p>
    <w:p w:rsidR="00A16582" w:rsidRPr="00C41BBA" w:rsidRDefault="00A16582">
      <w:r>
        <w:rPr>
          <w:rFonts w:hint="eastAsia"/>
        </w:rPr>
        <w:t>工作流程说明：</w:t>
      </w:r>
    </w:p>
    <w:p w:rsidR="00A16582" w:rsidRPr="00665F14" w:rsidRDefault="00A16582" w:rsidP="00665F14">
      <w:pPr>
        <w:numPr>
          <w:ilvl w:val="0"/>
          <w:numId w:val="11"/>
        </w:numPr>
      </w:pPr>
      <w:r w:rsidRPr="00665F14">
        <w:t xml:space="preserve">Netty </w:t>
      </w:r>
      <w:r w:rsidRPr="00665F14">
        <w:rPr>
          <w:rFonts w:hint="eastAsia"/>
        </w:rPr>
        <w:t>抽象出</w:t>
      </w:r>
      <w:r w:rsidRPr="002710EE">
        <w:rPr>
          <w:rFonts w:hint="eastAsia"/>
          <w:color w:val="0000FF"/>
        </w:rPr>
        <w:t>两组线程池</w:t>
      </w:r>
      <w:r>
        <w:rPr>
          <w:rFonts w:hint="eastAsia"/>
        </w:rPr>
        <w:t>：</w:t>
      </w:r>
      <w:r w:rsidRPr="00665F14">
        <w:t xml:space="preserve">BossGroup </w:t>
      </w:r>
      <w:r w:rsidRPr="00665F14">
        <w:rPr>
          <w:rFonts w:hint="eastAsia"/>
        </w:rPr>
        <w:t>专门负责接收客户端的连接，</w:t>
      </w:r>
      <w:r w:rsidRPr="00665F14">
        <w:t xml:space="preserve">WorkerGroup </w:t>
      </w:r>
      <w:r w:rsidRPr="00665F14">
        <w:rPr>
          <w:rFonts w:hint="eastAsia"/>
        </w:rPr>
        <w:t>专门负责网络的读写。</w:t>
      </w:r>
    </w:p>
    <w:p w:rsidR="00A16582" w:rsidRPr="00665F14" w:rsidRDefault="00A16582" w:rsidP="00665F14">
      <w:pPr>
        <w:numPr>
          <w:ilvl w:val="0"/>
          <w:numId w:val="11"/>
        </w:numPr>
      </w:pPr>
      <w:r w:rsidRPr="00665F14">
        <w:t xml:space="preserve">BossGroup </w:t>
      </w:r>
      <w:r w:rsidRPr="00665F14">
        <w:rPr>
          <w:rFonts w:hint="eastAsia"/>
        </w:rPr>
        <w:t>和</w:t>
      </w:r>
      <w:r w:rsidRPr="00665F14">
        <w:t xml:space="preserve"> WorkerGroup </w:t>
      </w:r>
      <w:r w:rsidRPr="00665F14">
        <w:rPr>
          <w:rFonts w:hint="eastAsia"/>
        </w:rPr>
        <w:t>类型都是</w:t>
      </w:r>
      <w:r w:rsidRPr="00665F14">
        <w:t xml:space="preserve"> NioEventLoopGroup</w:t>
      </w:r>
      <w:r w:rsidRPr="00665F14">
        <w:rPr>
          <w:rFonts w:hint="eastAsia"/>
        </w:rPr>
        <w:t>。</w:t>
      </w:r>
    </w:p>
    <w:p w:rsidR="00A16582" w:rsidRPr="00665F14" w:rsidRDefault="00A16582" w:rsidP="00665F14">
      <w:pPr>
        <w:numPr>
          <w:ilvl w:val="0"/>
          <w:numId w:val="11"/>
        </w:numPr>
      </w:pPr>
      <w:r w:rsidRPr="00665F14">
        <w:t xml:space="preserve">NioEventLoopGroup </w:t>
      </w:r>
      <w:r w:rsidRPr="00665F14">
        <w:rPr>
          <w:rFonts w:hint="eastAsia"/>
        </w:rPr>
        <w:t>相当于一个</w:t>
      </w:r>
      <w:r w:rsidRPr="002710EE">
        <w:rPr>
          <w:rFonts w:hint="eastAsia"/>
          <w:color w:val="0000FF"/>
        </w:rPr>
        <w:t>事件循环组</w:t>
      </w:r>
      <w:r w:rsidRPr="00665F14">
        <w:rPr>
          <w:rFonts w:hint="eastAsia"/>
        </w:rPr>
        <w:t>，这个组中含有多个事件循环，每一个事件循环是</w:t>
      </w:r>
      <w:r w:rsidRPr="00665F14">
        <w:t xml:space="preserve"> NioEventLoop</w:t>
      </w:r>
      <w:r w:rsidRPr="00665F14">
        <w:rPr>
          <w:rFonts w:hint="eastAsia"/>
        </w:rPr>
        <w:t>。</w:t>
      </w:r>
    </w:p>
    <w:p w:rsidR="00A16582" w:rsidRPr="00665F14" w:rsidRDefault="00A16582" w:rsidP="00665F14">
      <w:pPr>
        <w:numPr>
          <w:ilvl w:val="0"/>
          <w:numId w:val="11"/>
        </w:numPr>
      </w:pPr>
      <w:r w:rsidRPr="00665F14">
        <w:t xml:space="preserve">NioEventLoop </w:t>
      </w:r>
      <w:r w:rsidRPr="00665F14">
        <w:rPr>
          <w:rFonts w:hint="eastAsia"/>
        </w:rPr>
        <w:t>表示一个</w:t>
      </w:r>
      <w:r w:rsidRPr="002710EE">
        <w:rPr>
          <w:rFonts w:hint="eastAsia"/>
          <w:color w:val="0000FF"/>
        </w:rPr>
        <w:t>不断循环的执行处理任务的线程</w:t>
      </w:r>
      <w:r w:rsidRPr="00665F14">
        <w:rPr>
          <w:rFonts w:hint="eastAsia"/>
        </w:rPr>
        <w:t>，每个</w:t>
      </w:r>
      <w:r w:rsidRPr="00665F14">
        <w:t xml:space="preserve"> NioEventLoop </w:t>
      </w:r>
      <w:r w:rsidRPr="00665F14">
        <w:rPr>
          <w:rFonts w:hint="eastAsia"/>
        </w:rPr>
        <w:t>都有一个</w:t>
      </w:r>
      <w:r w:rsidRPr="00665F14">
        <w:t xml:space="preserve"> selector </w:t>
      </w:r>
      <w:r w:rsidRPr="00665F14">
        <w:rPr>
          <w:rFonts w:hint="eastAsia"/>
        </w:rPr>
        <w:t>，用于监听绑定在其上的</w:t>
      </w:r>
      <w:r w:rsidRPr="00665F14">
        <w:t xml:space="preserve"> socket </w:t>
      </w:r>
      <w:r w:rsidRPr="00665F14">
        <w:rPr>
          <w:rFonts w:hint="eastAsia"/>
        </w:rPr>
        <w:t>的网络通讯。其内部采用串行化设计，从消息的读取</w:t>
      </w:r>
      <w:r w:rsidRPr="00665F14">
        <w:t xml:space="preserve"> -&gt; </w:t>
      </w:r>
      <w:r w:rsidRPr="00665F14">
        <w:rPr>
          <w:rFonts w:hint="eastAsia"/>
        </w:rPr>
        <w:t>解码</w:t>
      </w:r>
      <w:r w:rsidRPr="00665F14">
        <w:t xml:space="preserve"> -&gt; </w:t>
      </w:r>
      <w:r w:rsidRPr="00665F14">
        <w:rPr>
          <w:rFonts w:hint="eastAsia"/>
        </w:rPr>
        <w:t>处理</w:t>
      </w:r>
      <w:r w:rsidRPr="00665F14">
        <w:t xml:space="preserve"> -&gt; </w:t>
      </w:r>
      <w:r w:rsidRPr="00665F14">
        <w:rPr>
          <w:rFonts w:hint="eastAsia"/>
        </w:rPr>
        <w:t>编码</w:t>
      </w:r>
      <w:r w:rsidRPr="00665F14">
        <w:t xml:space="preserve"> -&gt; </w:t>
      </w:r>
      <w:r w:rsidRPr="00665F14">
        <w:rPr>
          <w:rFonts w:hint="eastAsia"/>
        </w:rPr>
        <w:t>发送，始终由</w:t>
      </w:r>
      <w:r w:rsidRPr="00665F14">
        <w:t xml:space="preserve"> IO </w:t>
      </w:r>
      <w:r w:rsidRPr="00665F14">
        <w:rPr>
          <w:rFonts w:hint="eastAsia"/>
        </w:rPr>
        <w:t>线程</w:t>
      </w:r>
      <w:r w:rsidRPr="00665F14">
        <w:t xml:space="preserve"> NioEventLoop </w:t>
      </w:r>
      <w:r w:rsidRPr="00665F14">
        <w:rPr>
          <w:rFonts w:hint="eastAsia"/>
        </w:rPr>
        <w:t>负责。</w:t>
      </w:r>
    </w:p>
    <w:p w:rsidR="00A16582" w:rsidRPr="00665F14" w:rsidRDefault="00A16582" w:rsidP="00665F14">
      <w:pPr>
        <w:numPr>
          <w:ilvl w:val="0"/>
          <w:numId w:val="11"/>
        </w:numPr>
      </w:pPr>
      <w:r w:rsidRPr="00665F14">
        <w:t xml:space="preserve">NioEventLoopGroup </w:t>
      </w:r>
      <w:r w:rsidRPr="00665F14">
        <w:rPr>
          <w:rFonts w:hint="eastAsia"/>
        </w:rPr>
        <w:t>可以有多个线程</w:t>
      </w:r>
      <w:r w:rsidRPr="00665F14">
        <w:t xml:space="preserve">, </w:t>
      </w:r>
      <w:r w:rsidRPr="00665F14">
        <w:rPr>
          <w:rFonts w:hint="eastAsia"/>
        </w:rPr>
        <w:t>即可以含有多个</w:t>
      </w:r>
      <w:r w:rsidRPr="00665F14">
        <w:t xml:space="preserve"> NioEventLoop</w:t>
      </w:r>
      <w:r w:rsidRPr="00665F14">
        <w:rPr>
          <w:rFonts w:hint="eastAsia"/>
        </w:rPr>
        <w:t>。</w:t>
      </w:r>
    </w:p>
    <w:p w:rsidR="00A16582" w:rsidRPr="00665F14" w:rsidRDefault="00A16582" w:rsidP="00665F14">
      <w:pPr>
        <w:numPr>
          <w:ilvl w:val="0"/>
          <w:numId w:val="11"/>
        </w:numPr>
      </w:pPr>
      <w:r w:rsidRPr="00665F14">
        <w:rPr>
          <w:rFonts w:hint="eastAsia"/>
        </w:rPr>
        <w:t>每个</w:t>
      </w:r>
      <w:r w:rsidRPr="00665F14">
        <w:t xml:space="preserve"> Boss NioEventLoop </w:t>
      </w:r>
      <w:r w:rsidRPr="00665F14">
        <w:rPr>
          <w:rFonts w:hint="eastAsia"/>
        </w:rPr>
        <w:t>循环执行的步骤：</w:t>
      </w:r>
      <w:r w:rsidRPr="00665F14">
        <w:t xml:space="preserve"> </w:t>
      </w:r>
    </w:p>
    <w:p w:rsidR="00A16582" w:rsidRPr="00665F14" w:rsidRDefault="00A16582" w:rsidP="00665F14">
      <w:pPr>
        <w:numPr>
          <w:ilvl w:val="1"/>
          <w:numId w:val="11"/>
        </w:numPr>
      </w:pPr>
      <w:r w:rsidRPr="00665F14">
        <w:rPr>
          <w:rFonts w:hint="eastAsia"/>
        </w:rPr>
        <w:t>轮询</w:t>
      </w:r>
      <w:r w:rsidRPr="00665F14">
        <w:t xml:space="preserve"> accept </w:t>
      </w:r>
      <w:r w:rsidRPr="00665F14">
        <w:rPr>
          <w:rFonts w:hint="eastAsia"/>
        </w:rPr>
        <w:t>事件。</w:t>
      </w:r>
    </w:p>
    <w:p w:rsidR="00A16582" w:rsidRPr="00665F14" w:rsidRDefault="00A16582" w:rsidP="00665F14">
      <w:pPr>
        <w:numPr>
          <w:ilvl w:val="1"/>
          <w:numId w:val="11"/>
        </w:numPr>
      </w:pPr>
      <w:r w:rsidRPr="00665F14">
        <w:rPr>
          <w:rFonts w:hint="eastAsia"/>
        </w:rPr>
        <w:t>处理</w:t>
      </w:r>
      <w:r w:rsidRPr="00665F14">
        <w:t xml:space="preserve"> accept </w:t>
      </w:r>
      <w:r w:rsidRPr="00665F14">
        <w:rPr>
          <w:rFonts w:hint="eastAsia"/>
        </w:rPr>
        <w:t>事件，与</w:t>
      </w:r>
      <w:r w:rsidRPr="00665F14">
        <w:t xml:space="preserve"> client </w:t>
      </w:r>
      <w:r w:rsidRPr="00665F14">
        <w:rPr>
          <w:rFonts w:hint="eastAsia"/>
        </w:rPr>
        <w:t>建立连接，生成</w:t>
      </w:r>
      <w:r w:rsidRPr="00665F14">
        <w:t xml:space="preserve"> NioScocketChannel </w:t>
      </w:r>
      <w:r w:rsidRPr="00665F14">
        <w:rPr>
          <w:rFonts w:hint="eastAsia"/>
        </w:rPr>
        <w:t>，并将其注册到某个</w:t>
      </w:r>
      <w:r w:rsidRPr="00665F14">
        <w:t xml:space="preserve"> Worker NIOEventLoop </w:t>
      </w:r>
      <w:r w:rsidRPr="00665F14">
        <w:rPr>
          <w:rFonts w:hint="eastAsia"/>
        </w:rPr>
        <w:t>上</w:t>
      </w:r>
      <w:r w:rsidRPr="00665F14">
        <w:t xml:space="preserve"> </w:t>
      </w:r>
      <w:r w:rsidRPr="00665F14">
        <w:rPr>
          <w:rFonts w:hint="eastAsia"/>
        </w:rPr>
        <w:t>的</w:t>
      </w:r>
      <w:r w:rsidRPr="00665F14">
        <w:t xml:space="preserve"> selector</w:t>
      </w:r>
      <w:r w:rsidRPr="00665F14">
        <w:rPr>
          <w:rFonts w:hint="eastAsia"/>
        </w:rPr>
        <w:t>。</w:t>
      </w:r>
    </w:p>
    <w:p w:rsidR="00A16582" w:rsidRPr="00665F14" w:rsidRDefault="00A16582" w:rsidP="00665F14">
      <w:pPr>
        <w:numPr>
          <w:ilvl w:val="1"/>
          <w:numId w:val="11"/>
        </w:numPr>
      </w:pPr>
      <w:r w:rsidRPr="00665F14">
        <w:rPr>
          <w:rFonts w:hint="eastAsia"/>
        </w:rPr>
        <w:t>处理任务队列的任务，即</w:t>
      </w:r>
      <w:r w:rsidRPr="00665F14">
        <w:t xml:space="preserve"> runAllTasks</w:t>
      </w:r>
      <w:r w:rsidRPr="00665F14">
        <w:rPr>
          <w:rFonts w:hint="eastAsia"/>
        </w:rPr>
        <w:t>。</w:t>
      </w:r>
    </w:p>
    <w:p w:rsidR="00A16582" w:rsidRPr="00665F14" w:rsidRDefault="00A16582" w:rsidP="00665F14">
      <w:pPr>
        <w:numPr>
          <w:ilvl w:val="0"/>
          <w:numId w:val="11"/>
        </w:numPr>
      </w:pPr>
      <w:r w:rsidRPr="00665F14">
        <w:rPr>
          <w:rFonts w:hint="eastAsia"/>
        </w:rPr>
        <w:t>每个</w:t>
      </w:r>
      <w:r w:rsidRPr="00665F14">
        <w:t xml:space="preserve"> Worker NIOEventLoop </w:t>
      </w:r>
      <w:r w:rsidRPr="00665F14">
        <w:rPr>
          <w:rFonts w:hint="eastAsia"/>
        </w:rPr>
        <w:t>循环执行的步骤：</w:t>
      </w:r>
      <w:r w:rsidRPr="00665F14">
        <w:t xml:space="preserve"> </w:t>
      </w:r>
    </w:p>
    <w:p w:rsidR="00A16582" w:rsidRPr="00665F14" w:rsidRDefault="00A16582" w:rsidP="00665F14">
      <w:pPr>
        <w:numPr>
          <w:ilvl w:val="1"/>
          <w:numId w:val="11"/>
        </w:numPr>
      </w:pPr>
      <w:r w:rsidRPr="00665F14">
        <w:rPr>
          <w:rFonts w:hint="eastAsia"/>
        </w:rPr>
        <w:t>轮询</w:t>
      </w:r>
      <w:r w:rsidRPr="00665F14">
        <w:t xml:space="preserve"> read</w:t>
      </w:r>
      <w:r w:rsidRPr="00665F14">
        <w:rPr>
          <w:rFonts w:hint="eastAsia"/>
        </w:rPr>
        <w:t>，</w:t>
      </w:r>
      <w:r w:rsidRPr="00665F14">
        <w:t xml:space="preserve">write </w:t>
      </w:r>
      <w:r w:rsidRPr="00665F14">
        <w:rPr>
          <w:rFonts w:hint="eastAsia"/>
        </w:rPr>
        <w:t>事件。</w:t>
      </w:r>
    </w:p>
    <w:p w:rsidR="00A16582" w:rsidRPr="00665F14" w:rsidRDefault="00A16582" w:rsidP="00665F14">
      <w:pPr>
        <w:numPr>
          <w:ilvl w:val="1"/>
          <w:numId w:val="11"/>
        </w:numPr>
      </w:pPr>
      <w:r w:rsidRPr="00665F14">
        <w:rPr>
          <w:rFonts w:hint="eastAsia"/>
        </w:rPr>
        <w:t>处理</w:t>
      </w:r>
      <w:r w:rsidRPr="00665F14">
        <w:t xml:space="preserve"> I/O </w:t>
      </w:r>
      <w:r w:rsidRPr="00665F14">
        <w:rPr>
          <w:rFonts w:hint="eastAsia"/>
        </w:rPr>
        <w:t>事件，</w:t>
      </w:r>
      <w:r w:rsidRPr="00665F14">
        <w:t xml:space="preserve"> </w:t>
      </w:r>
      <w:r w:rsidRPr="00665F14">
        <w:rPr>
          <w:rFonts w:hint="eastAsia"/>
        </w:rPr>
        <w:t>即</w:t>
      </w:r>
      <w:r w:rsidRPr="00665F14">
        <w:t xml:space="preserve">read </w:t>
      </w:r>
      <w:r w:rsidRPr="00665F14">
        <w:rPr>
          <w:rFonts w:hint="eastAsia"/>
        </w:rPr>
        <w:t>，</w:t>
      </w:r>
      <w:r w:rsidRPr="00665F14">
        <w:t xml:space="preserve">write </w:t>
      </w:r>
      <w:r w:rsidRPr="00665F14">
        <w:rPr>
          <w:rFonts w:hint="eastAsia"/>
        </w:rPr>
        <w:t>事件，在对应</w:t>
      </w:r>
      <w:r w:rsidRPr="00665F14">
        <w:t xml:space="preserve"> NioScocketChannel </w:t>
      </w:r>
      <w:r w:rsidRPr="00665F14">
        <w:rPr>
          <w:rFonts w:hint="eastAsia"/>
        </w:rPr>
        <w:t>处理业务。</w:t>
      </w:r>
    </w:p>
    <w:p w:rsidR="00A16582" w:rsidRPr="00665F14" w:rsidRDefault="00A16582" w:rsidP="00665F14">
      <w:pPr>
        <w:numPr>
          <w:ilvl w:val="1"/>
          <w:numId w:val="11"/>
        </w:numPr>
      </w:pPr>
      <w:r w:rsidRPr="00665F14">
        <w:rPr>
          <w:rFonts w:hint="eastAsia"/>
        </w:rPr>
        <w:t>处理任务队列的任务，即</w:t>
      </w:r>
      <w:r w:rsidRPr="00665F14">
        <w:t xml:space="preserve"> runAllTasks</w:t>
      </w:r>
      <w:r w:rsidRPr="00665F14">
        <w:rPr>
          <w:rFonts w:hint="eastAsia"/>
        </w:rPr>
        <w:t>。</w:t>
      </w:r>
    </w:p>
    <w:p w:rsidR="00A16582" w:rsidRPr="00665F14" w:rsidRDefault="00A16582" w:rsidP="00665F14">
      <w:pPr>
        <w:numPr>
          <w:ilvl w:val="0"/>
          <w:numId w:val="11"/>
        </w:numPr>
      </w:pPr>
      <w:r w:rsidRPr="00665F14">
        <w:rPr>
          <w:rFonts w:hint="eastAsia"/>
        </w:rPr>
        <w:t>每个</w:t>
      </w:r>
      <w:r w:rsidRPr="00665F14">
        <w:t xml:space="preserve"> Worker NIOEventLoop </w:t>
      </w:r>
      <w:r w:rsidRPr="00665F14">
        <w:rPr>
          <w:rFonts w:hint="eastAsia"/>
        </w:rPr>
        <w:t>处理业务时，会使用</w:t>
      </w:r>
      <w:r w:rsidRPr="00592827">
        <w:rPr>
          <w:color w:val="0000FF"/>
        </w:rPr>
        <w:t>pipeline</w:t>
      </w:r>
      <w:r w:rsidRPr="00592827">
        <w:rPr>
          <w:rFonts w:hint="eastAsia"/>
          <w:color w:val="0000FF"/>
        </w:rPr>
        <w:t>（管道）</w:t>
      </w:r>
      <w:r w:rsidRPr="00665F14">
        <w:rPr>
          <w:rFonts w:hint="eastAsia"/>
        </w:rPr>
        <w:t>，</w:t>
      </w:r>
      <w:r w:rsidRPr="00665F14">
        <w:t xml:space="preserve">pipeline </w:t>
      </w:r>
      <w:r w:rsidRPr="00665F14">
        <w:rPr>
          <w:rFonts w:hint="eastAsia"/>
        </w:rPr>
        <w:t>中包含了</w:t>
      </w:r>
      <w:r w:rsidRPr="00665F14">
        <w:t xml:space="preserve"> channel , </w:t>
      </w:r>
      <w:r w:rsidRPr="00665F14">
        <w:rPr>
          <w:rFonts w:hint="eastAsia"/>
        </w:rPr>
        <w:t>即通过</w:t>
      </w:r>
      <w:r w:rsidRPr="00665F14">
        <w:t xml:space="preserve">pipeline </w:t>
      </w:r>
      <w:r w:rsidRPr="00665F14">
        <w:rPr>
          <w:rFonts w:hint="eastAsia"/>
        </w:rPr>
        <w:t>可以获取到对应通道</w:t>
      </w:r>
      <w:r>
        <w:rPr>
          <w:rFonts w:hint="eastAsia"/>
        </w:rPr>
        <w:t>，</w:t>
      </w:r>
      <w:r w:rsidRPr="00665F14">
        <w:rPr>
          <w:rFonts w:hint="eastAsia"/>
        </w:rPr>
        <w:t>管道中维护了很多的</w:t>
      </w:r>
      <w:r w:rsidRPr="00592827">
        <w:rPr>
          <w:color w:val="0000FF"/>
        </w:rPr>
        <w:t xml:space="preserve">handler </w:t>
      </w:r>
      <w:r w:rsidRPr="00592827">
        <w:rPr>
          <w:rFonts w:hint="eastAsia"/>
          <w:color w:val="0000FF"/>
        </w:rPr>
        <w:t>处理器</w:t>
      </w:r>
      <w:r w:rsidRPr="00665F14">
        <w:rPr>
          <w:rFonts w:hint="eastAsia"/>
        </w:rPr>
        <w:t>用来处理</w:t>
      </w:r>
      <w:r w:rsidRPr="00665F14">
        <w:t xml:space="preserve"> channel </w:t>
      </w:r>
      <w:r w:rsidRPr="00665F14">
        <w:rPr>
          <w:rFonts w:hint="eastAsia"/>
        </w:rPr>
        <w:t>中的数据。</w:t>
      </w:r>
    </w:p>
    <w:p w:rsidR="00A16582" w:rsidRPr="000833DE" w:rsidRDefault="00A16582">
      <w:r w:rsidRPr="000833DE">
        <w:rPr>
          <w:rFonts w:hint="eastAsia"/>
        </w:rPr>
        <w:t>在</w:t>
      </w:r>
      <w:r w:rsidRPr="000833DE">
        <w:t xml:space="preserve"> Netty </w:t>
      </w:r>
      <w:r w:rsidRPr="000833DE">
        <w:rPr>
          <w:rFonts w:hint="eastAsia"/>
        </w:rPr>
        <w:t>中每个</w:t>
      </w:r>
      <w:r w:rsidRPr="000833DE">
        <w:t xml:space="preserve"> Channel </w:t>
      </w:r>
      <w:r w:rsidRPr="000833DE">
        <w:rPr>
          <w:rFonts w:hint="eastAsia"/>
        </w:rPr>
        <w:t>都有且仅有一个</w:t>
      </w:r>
      <w:r w:rsidRPr="000833DE">
        <w:t xml:space="preserve"> ChannelPipeline </w:t>
      </w:r>
      <w:r w:rsidRPr="000833DE">
        <w:rPr>
          <w:rFonts w:hint="eastAsia"/>
        </w:rPr>
        <w:t>与之对应，它们的组成关系如下：</w:t>
      </w:r>
    </w:p>
    <w:p w:rsidR="00A16582" w:rsidRPr="009E4FEC" w:rsidRDefault="00A16582">
      <w:r>
        <w:pict>
          <v:shape id="_x0000_i1086" type="#_x0000_t75" alt="" style="width:555pt;height:173pt">
            <v:imagedata r:id="rId69" r:href="rId70"/>
          </v:shape>
        </w:pict>
      </w:r>
    </w:p>
    <w:p w:rsidR="00A16582" w:rsidRDefault="00A16582">
      <w:r w:rsidRPr="00516E17">
        <w:rPr>
          <w:rFonts w:hint="eastAsia"/>
        </w:rPr>
        <w:t>异步网络模型</w:t>
      </w:r>
      <w:r w:rsidRPr="00516E17">
        <w:t xml:space="preserve"> Proactor</w:t>
      </w:r>
      <w:r>
        <w:rPr>
          <w:rFonts w:hint="eastAsia"/>
        </w:rPr>
        <w:t>，事件驱动？</w:t>
      </w:r>
    </w:p>
    <w:p w:rsidR="00A16582" w:rsidRDefault="00A16582">
      <w:r>
        <w:pict>
          <v:shape id="aimg_5250" o:spid="_x0000_i1087" type="#_x0000_t75" alt="高性能网络编程(六)：一文读懂高性能网络编程中的线程模型_1.jpeg" style="width:499pt;height:281pt">
            <v:imagedata r:id="rId71" r:href="rId72"/>
          </v:shape>
        </w:pict>
      </w:r>
    </w:p>
    <w:sectPr w:rsidR="00A16582" w:rsidSect="00AF15A3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es New Roma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等线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 Light">
    <w:altName w:val="Leelawadee UI Semilight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等线 Ligh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um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A55C351E"/>
    <w:lvl w:ilvl="0">
      <w:start w:val="1"/>
      <w:numFmt w:val="decimal"/>
      <w:lvlText w:val="%1."/>
      <w:lvlJc w:val="left"/>
      <w:pPr>
        <w:tabs>
          <w:tab w:val="num" w:pos="2040"/>
        </w:tabs>
        <w:ind w:left="2040" w:hanging="360"/>
      </w:pPr>
      <w:rPr>
        <w:rFonts w:cs="Times New Roman"/>
      </w:rPr>
    </w:lvl>
  </w:abstractNum>
  <w:abstractNum w:abstractNumId="1">
    <w:nsid w:val="FFFFFF7D"/>
    <w:multiLevelType w:val="singleLevel"/>
    <w:tmpl w:val="4B324670"/>
    <w:lvl w:ilvl="0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/>
      </w:rPr>
    </w:lvl>
  </w:abstractNum>
  <w:abstractNum w:abstractNumId="2">
    <w:nsid w:val="FFFFFF7E"/>
    <w:multiLevelType w:val="singleLevel"/>
    <w:tmpl w:val="10B44E9C"/>
    <w:lvl w:ilvl="0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cs="Times New Roman"/>
      </w:rPr>
    </w:lvl>
  </w:abstractNum>
  <w:abstractNum w:abstractNumId="3">
    <w:nsid w:val="FFFFFF7F"/>
    <w:multiLevelType w:val="singleLevel"/>
    <w:tmpl w:val="A5F65D48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cs="Times New Roman"/>
      </w:rPr>
    </w:lvl>
  </w:abstractNum>
  <w:abstractNum w:abstractNumId="4">
    <w:nsid w:val="FFFFFF80"/>
    <w:multiLevelType w:val="singleLevel"/>
    <w:tmpl w:val="4E407670"/>
    <w:lvl w:ilvl="0">
      <w:start w:val="1"/>
      <w:numFmt w:val="bullet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486E35B2"/>
    <w:lvl w:ilvl="0">
      <w:start w:val="1"/>
      <w:numFmt w:val="bullet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F41EA52E"/>
    <w:lvl w:ilvl="0">
      <w:start w:val="1"/>
      <w:numFmt w:val="bullet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F152801A"/>
    <w:lvl w:ilvl="0">
      <w:start w:val="1"/>
      <w:numFmt w:val="bullet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058C0A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0D3ACA0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55B1CBC"/>
    <w:multiLevelType w:val="multilevel"/>
    <w:tmpl w:val="FE360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defaultTabStop w:val="720"/>
  <w:noPunctuationKerning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doNotExpandShiftReturn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9D4B58"/>
    <w:rsid w:val="00033A68"/>
    <w:rsid w:val="00040C57"/>
    <w:rsid w:val="000833DE"/>
    <w:rsid w:val="0010453D"/>
    <w:rsid w:val="0016009E"/>
    <w:rsid w:val="001B20A3"/>
    <w:rsid w:val="001C5990"/>
    <w:rsid w:val="002561CC"/>
    <w:rsid w:val="002710EE"/>
    <w:rsid w:val="002C1A0B"/>
    <w:rsid w:val="002D16A9"/>
    <w:rsid w:val="00327441"/>
    <w:rsid w:val="003C2BF0"/>
    <w:rsid w:val="003F4212"/>
    <w:rsid w:val="00423994"/>
    <w:rsid w:val="00427F28"/>
    <w:rsid w:val="004313A8"/>
    <w:rsid w:val="00441970"/>
    <w:rsid w:val="0044326D"/>
    <w:rsid w:val="00494F49"/>
    <w:rsid w:val="004F12BF"/>
    <w:rsid w:val="00516E17"/>
    <w:rsid w:val="005516FD"/>
    <w:rsid w:val="00580EFF"/>
    <w:rsid w:val="00592827"/>
    <w:rsid w:val="00665F14"/>
    <w:rsid w:val="006773D6"/>
    <w:rsid w:val="006F6E6C"/>
    <w:rsid w:val="0079492E"/>
    <w:rsid w:val="007B1FA8"/>
    <w:rsid w:val="00833B1F"/>
    <w:rsid w:val="00886DAC"/>
    <w:rsid w:val="0092702A"/>
    <w:rsid w:val="009D4B58"/>
    <w:rsid w:val="009E4FEC"/>
    <w:rsid w:val="00A16582"/>
    <w:rsid w:val="00A7735D"/>
    <w:rsid w:val="00A81CCC"/>
    <w:rsid w:val="00A9432B"/>
    <w:rsid w:val="00AA690B"/>
    <w:rsid w:val="00AE0DDB"/>
    <w:rsid w:val="00AF15A3"/>
    <w:rsid w:val="00C13018"/>
    <w:rsid w:val="00C41BBA"/>
    <w:rsid w:val="00C43B22"/>
    <w:rsid w:val="00D15690"/>
    <w:rsid w:val="00D432E5"/>
    <w:rsid w:val="00DA7D9D"/>
    <w:rsid w:val="00DD4882"/>
    <w:rsid w:val="00DE2044"/>
    <w:rsid w:val="00DE48FE"/>
    <w:rsid w:val="00E10B4D"/>
    <w:rsid w:val="00EA2325"/>
    <w:rsid w:val="00ED58C6"/>
    <w:rsid w:val="00F21FFE"/>
    <w:rsid w:val="00F266A7"/>
    <w:rsid w:val="00F40569"/>
    <w:rsid w:val="010A26F9"/>
    <w:rsid w:val="01337E9E"/>
    <w:rsid w:val="01412D9A"/>
    <w:rsid w:val="015C6DE0"/>
    <w:rsid w:val="01B64C66"/>
    <w:rsid w:val="01C34CEE"/>
    <w:rsid w:val="01CB3484"/>
    <w:rsid w:val="01E16B22"/>
    <w:rsid w:val="02027427"/>
    <w:rsid w:val="02144DED"/>
    <w:rsid w:val="021E1DB7"/>
    <w:rsid w:val="02477ACA"/>
    <w:rsid w:val="02666F60"/>
    <w:rsid w:val="02863B39"/>
    <w:rsid w:val="02D94E73"/>
    <w:rsid w:val="032D5316"/>
    <w:rsid w:val="033A6536"/>
    <w:rsid w:val="033B4BF0"/>
    <w:rsid w:val="035E154B"/>
    <w:rsid w:val="03767277"/>
    <w:rsid w:val="037F35E7"/>
    <w:rsid w:val="03B849D6"/>
    <w:rsid w:val="04050353"/>
    <w:rsid w:val="04D6573B"/>
    <w:rsid w:val="04E674E4"/>
    <w:rsid w:val="04FB7EAC"/>
    <w:rsid w:val="055028D2"/>
    <w:rsid w:val="056A3B0C"/>
    <w:rsid w:val="05702401"/>
    <w:rsid w:val="05882BEC"/>
    <w:rsid w:val="05C24DE3"/>
    <w:rsid w:val="05D2374B"/>
    <w:rsid w:val="066109A0"/>
    <w:rsid w:val="06C15DF9"/>
    <w:rsid w:val="07166739"/>
    <w:rsid w:val="07D40A48"/>
    <w:rsid w:val="086128A5"/>
    <w:rsid w:val="08657194"/>
    <w:rsid w:val="08D07F7E"/>
    <w:rsid w:val="090217FB"/>
    <w:rsid w:val="096D7144"/>
    <w:rsid w:val="096E1F86"/>
    <w:rsid w:val="096F7255"/>
    <w:rsid w:val="0A16603C"/>
    <w:rsid w:val="0A1A5C0A"/>
    <w:rsid w:val="0A2260AF"/>
    <w:rsid w:val="0A3C27E4"/>
    <w:rsid w:val="0A5B136B"/>
    <w:rsid w:val="0AA35B54"/>
    <w:rsid w:val="0B380E0F"/>
    <w:rsid w:val="0B700FC7"/>
    <w:rsid w:val="0BB4616B"/>
    <w:rsid w:val="0BC15E34"/>
    <w:rsid w:val="0C337556"/>
    <w:rsid w:val="0C6273BC"/>
    <w:rsid w:val="0C791403"/>
    <w:rsid w:val="0C922992"/>
    <w:rsid w:val="0CA36A64"/>
    <w:rsid w:val="0CC84123"/>
    <w:rsid w:val="0CCC3C3B"/>
    <w:rsid w:val="0CE65764"/>
    <w:rsid w:val="0D354A8A"/>
    <w:rsid w:val="0D723C77"/>
    <w:rsid w:val="0D9758CE"/>
    <w:rsid w:val="0DAB564A"/>
    <w:rsid w:val="0DB862B5"/>
    <w:rsid w:val="0DFB68F6"/>
    <w:rsid w:val="0E972129"/>
    <w:rsid w:val="0EB9326B"/>
    <w:rsid w:val="0ECD387E"/>
    <w:rsid w:val="0F774D62"/>
    <w:rsid w:val="0F8C69F7"/>
    <w:rsid w:val="0F913BA0"/>
    <w:rsid w:val="0F9B26B0"/>
    <w:rsid w:val="0FB7772E"/>
    <w:rsid w:val="10093230"/>
    <w:rsid w:val="101E7162"/>
    <w:rsid w:val="103F419C"/>
    <w:rsid w:val="104A6061"/>
    <w:rsid w:val="107C542F"/>
    <w:rsid w:val="1106430A"/>
    <w:rsid w:val="110A7BFD"/>
    <w:rsid w:val="113F1332"/>
    <w:rsid w:val="117031CC"/>
    <w:rsid w:val="118F6736"/>
    <w:rsid w:val="11E47818"/>
    <w:rsid w:val="12384145"/>
    <w:rsid w:val="12442B06"/>
    <w:rsid w:val="12A90F11"/>
    <w:rsid w:val="12BF4013"/>
    <w:rsid w:val="12C27255"/>
    <w:rsid w:val="1300773A"/>
    <w:rsid w:val="131103FE"/>
    <w:rsid w:val="1327193D"/>
    <w:rsid w:val="13646A09"/>
    <w:rsid w:val="13AE70C9"/>
    <w:rsid w:val="13B55442"/>
    <w:rsid w:val="13B61F4D"/>
    <w:rsid w:val="13CD3F50"/>
    <w:rsid w:val="13DF6D1B"/>
    <w:rsid w:val="13E11218"/>
    <w:rsid w:val="13F76D1E"/>
    <w:rsid w:val="140E6A78"/>
    <w:rsid w:val="145E7A81"/>
    <w:rsid w:val="147A633C"/>
    <w:rsid w:val="14D97BF2"/>
    <w:rsid w:val="15157DA7"/>
    <w:rsid w:val="152A1B9F"/>
    <w:rsid w:val="15622FBB"/>
    <w:rsid w:val="156F1FEB"/>
    <w:rsid w:val="157329F4"/>
    <w:rsid w:val="15924C02"/>
    <w:rsid w:val="15944DDA"/>
    <w:rsid w:val="15B26532"/>
    <w:rsid w:val="15C8422E"/>
    <w:rsid w:val="15FC399F"/>
    <w:rsid w:val="15FF5589"/>
    <w:rsid w:val="16065D17"/>
    <w:rsid w:val="16561AFA"/>
    <w:rsid w:val="167A5ECE"/>
    <w:rsid w:val="16A24667"/>
    <w:rsid w:val="16BE66C2"/>
    <w:rsid w:val="16E335BF"/>
    <w:rsid w:val="16E539F4"/>
    <w:rsid w:val="16F90FA0"/>
    <w:rsid w:val="17012359"/>
    <w:rsid w:val="179A560E"/>
    <w:rsid w:val="1813158C"/>
    <w:rsid w:val="187562C0"/>
    <w:rsid w:val="188F027D"/>
    <w:rsid w:val="189B63AB"/>
    <w:rsid w:val="18A4191C"/>
    <w:rsid w:val="18F45B41"/>
    <w:rsid w:val="195F53DC"/>
    <w:rsid w:val="19F53DD2"/>
    <w:rsid w:val="1A112A6C"/>
    <w:rsid w:val="1A474CF0"/>
    <w:rsid w:val="1A830D63"/>
    <w:rsid w:val="1A8A16AD"/>
    <w:rsid w:val="1AB523CE"/>
    <w:rsid w:val="1B806339"/>
    <w:rsid w:val="1BBB508E"/>
    <w:rsid w:val="1BD60726"/>
    <w:rsid w:val="1C755819"/>
    <w:rsid w:val="1C84591E"/>
    <w:rsid w:val="1C956B1D"/>
    <w:rsid w:val="1CA83F47"/>
    <w:rsid w:val="1CC45A14"/>
    <w:rsid w:val="1CFC7B84"/>
    <w:rsid w:val="1D7A064F"/>
    <w:rsid w:val="1D905249"/>
    <w:rsid w:val="1DB4316B"/>
    <w:rsid w:val="1DE8436C"/>
    <w:rsid w:val="1DF64735"/>
    <w:rsid w:val="1E1D6147"/>
    <w:rsid w:val="1E375E8E"/>
    <w:rsid w:val="1E414551"/>
    <w:rsid w:val="1E647196"/>
    <w:rsid w:val="1EAD46A6"/>
    <w:rsid w:val="1ECC2471"/>
    <w:rsid w:val="1EF169B9"/>
    <w:rsid w:val="1EFF70D7"/>
    <w:rsid w:val="1F264BE2"/>
    <w:rsid w:val="1F656135"/>
    <w:rsid w:val="1FC15848"/>
    <w:rsid w:val="1FD4666B"/>
    <w:rsid w:val="20653399"/>
    <w:rsid w:val="20730ACF"/>
    <w:rsid w:val="207570A4"/>
    <w:rsid w:val="20926C7B"/>
    <w:rsid w:val="20B222E5"/>
    <w:rsid w:val="2148043B"/>
    <w:rsid w:val="2182395E"/>
    <w:rsid w:val="220543C3"/>
    <w:rsid w:val="220B3AB1"/>
    <w:rsid w:val="22474401"/>
    <w:rsid w:val="22B723FC"/>
    <w:rsid w:val="232227CF"/>
    <w:rsid w:val="234508BB"/>
    <w:rsid w:val="23BB4BE5"/>
    <w:rsid w:val="23D16A4C"/>
    <w:rsid w:val="23ED31A3"/>
    <w:rsid w:val="24A20FF4"/>
    <w:rsid w:val="24B1569E"/>
    <w:rsid w:val="24B70503"/>
    <w:rsid w:val="24C94354"/>
    <w:rsid w:val="24D55F05"/>
    <w:rsid w:val="25230978"/>
    <w:rsid w:val="25235072"/>
    <w:rsid w:val="254838D7"/>
    <w:rsid w:val="2574154F"/>
    <w:rsid w:val="25BD4247"/>
    <w:rsid w:val="25BD471B"/>
    <w:rsid w:val="25BE5BE1"/>
    <w:rsid w:val="26484081"/>
    <w:rsid w:val="267D193D"/>
    <w:rsid w:val="268E3359"/>
    <w:rsid w:val="26EC29E6"/>
    <w:rsid w:val="26F06F5D"/>
    <w:rsid w:val="279F343D"/>
    <w:rsid w:val="27B43178"/>
    <w:rsid w:val="27B86B37"/>
    <w:rsid w:val="285129BD"/>
    <w:rsid w:val="28B61BA6"/>
    <w:rsid w:val="28FC7676"/>
    <w:rsid w:val="290C4210"/>
    <w:rsid w:val="29347476"/>
    <w:rsid w:val="299C761C"/>
    <w:rsid w:val="29B61789"/>
    <w:rsid w:val="29DA4E14"/>
    <w:rsid w:val="29E91298"/>
    <w:rsid w:val="2A1F0E25"/>
    <w:rsid w:val="2A275AC1"/>
    <w:rsid w:val="2A2D6828"/>
    <w:rsid w:val="2A383B93"/>
    <w:rsid w:val="2A4051C2"/>
    <w:rsid w:val="2A951B55"/>
    <w:rsid w:val="2AB275D1"/>
    <w:rsid w:val="2AFC01B7"/>
    <w:rsid w:val="2B2B0491"/>
    <w:rsid w:val="2B3C3B43"/>
    <w:rsid w:val="2B6D7C63"/>
    <w:rsid w:val="2BC77E1B"/>
    <w:rsid w:val="2BC96319"/>
    <w:rsid w:val="2BE86681"/>
    <w:rsid w:val="2BF7734A"/>
    <w:rsid w:val="2C336DC2"/>
    <w:rsid w:val="2C551990"/>
    <w:rsid w:val="2CC27287"/>
    <w:rsid w:val="2CFA24C2"/>
    <w:rsid w:val="2D321899"/>
    <w:rsid w:val="2D37043B"/>
    <w:rsid w:val="2D7A6774"/>
    <w:rsid w:val="2D953638"/>
    <w:rsid w:val="2DCD6D77"/>
    <w:rsid w:val="2E6F1AF7"/>
    <w:rsid w:val="2E712326"/>
    <w:rsid w:val="2EE97B9A"/>
    <w:rsid w:val="2F111C0F"/>
    <w:rsid w:val="2F182399"/>
    <w:rsid w:val="2F1F0D9F"/>
    <w:rsid w:val="2F565D79"/>
    <w:rsid w:val="2F714DB2"/>
    <w:rsid w:val="2FE426CC"/>
    <w:rsid w:val="3018386D"/>
    <w:rsid w:val="301A178B"/>
    <w:rsid w:val="3027172E"/>
    <w:rsid w:val="303F4093"/>
    <w:rsid w:val="31251D99"/>
    <w:rsid w:val="319511D9"/>
    <w:rsid w:val="31C76E49"/>
    <w:rsid w:val="31DA6D0D"/>
    <w:rsid w:val="31EE38AE"/>
    <w:rsid w:val="32114B89"/>
    <w:rsid w:val="325601D0"/>
    <w:rsid w:val="32891B09"/>
    <w:rsid w:val="32B60638"/>
    <w:rsid w:val="32E81C48"/>
    <w:rsid w:val="330F2831"/>
    <w:rsid w:val="334F6CCE"/>
    <w:rsid w:val="3381095C"/>
    <w:rsid w:val="33985539"/>
    <w:rsid w:val="339875F6"/>
    <w:rsid w:val="33C16514"/>
    <w:rsid w:val="33C5463D"/>
    <w:rsid w:val="33E77EEA"/>
    <w:rsid w:val="34421E1E"/>
    <w:rsid w:val="34F200AD"/>
    <w:rsid w:val="352C2627"/>
    <w:rsid w:val="353166D1"/>
    <w:rsid w:val="3547312A"/>
    <w:rsid w:val="3601353E"/>
    <w:rsid w:val="366A7797"/>
    <w:rsid w:val="369C3E1D"/>
    <w:rsid w:val="369E570E"/>
    <w:rsid w:val="374E3E34"/>
    <w:rsid w:val="37675E06"/>
    <w:rsid w:val="380D5343"/>
    <w:rsid w:val="387B29D2"/>
    <w:rsid w:val="388D4DD9"/>
    <w:rsid w:val="389B0259"/>
    <w:rsid w:val="38F268F6"/>
    <w:rsid w:val="39173850"/>
    <w:rsid w:val="395A52D5"/>
    <w:rsid w:val="39C2761E"/>
    <w:rsid w:val="39E24552"/>
    <w:rsid w:val="3A203A98"/>
    <w:rsid w:val="3A460345"/>
    <w:rsid w:val="3A4A6FB3"/>
    <w:rsid w:val="3A500839"/>
    <w:rsid w:val="3A8C281C"/>
    <w:rsid w:val="3AEC592E"/>
    <w:rsid w:val="3B20096B"/>
    <w:rsid w:val="3B4321A6"/>
    <w:rsid w:val="3BAC5A1D"/>
    <w:rsid w:val="3BB8185A"/>
    <w:rsid w:val="3BC81A3D"/>
    <w:rsid w:val="3BD879C2"/>
    <w:rsid w:val="3BE47977"/>
    <w:rsid w:val="3BF0387A"/>
    <w:rsid w:val="3C7F157F"/>
    <w:rsid w:val="3C917091"/>
    <w:rsid w:val="3CE92B0B"/>
    <w:rsid w:val="3D3967E8"/>
    <w:rsid w:val="3D3B2C2C"/>
    <w:rsid w:val="3D461675"/>
    <w:rsid w:val="3D480615"/>
    <w:rsid w:val="3D7D45BA"/>
    <w:rsid w:val="3D8206F1"/>
    <w:rsid w:val="3DE62CF5"/>
    <w:rsid w:val="3DEE4F71"/>
    <w:rsid w:val="3DF02E9F"/>
    <w:rsid w:val="3E101880"/>
    <w:rsid w:val="3E5A2437"/>
    <w:rsid w:val="3EE56793"/>
    <w:rsid w:val="3EFA6639"/>
    <w:rsid w:val="3F4F33E6"/>
    <w:rsid w:val="3FB06A55"/>
    <w:rsid w:val="3FD54F77"/>
    <w:rsid w:val="3FDA5E36"/>
    <w:rsid w:val="3FF069D7"/>
    <w:rsid w:val="3FF9263C"/>
    <w:rsid w:val="40045A79"/>
    <w:rsid w:val="40476762"/>
    <w:rsid w:val="404C1B05"/>
    <w:rsid w:val="41711110"/>
    <w:rsid w:val="418A5BDE"/>
    <w:rsid w:val="420F0C60"/>
    <w:rsid w:val="4243449C"/>
    <w:rsid w:val="425B64A7"/>
    <w:rsid w:val="42787254"/>
    <w:rsid w:val="428B47C9"/>
    <w:rsid w:val="42E3192A"/>
    <w:rsid w:val="42E604FB"/>
    <w:rsid w:val="43270318"/>
    <w:rsid w:val="433B00FE"/>
    <w:rsid w:val="43501F80"/>
    <w:rsid w:val="43996374"/>
    <w:rsid w:val="43A36689"/>
    <w:rsid w:val="43E4523A"/>
    <w:rsid w:val="44377CC6"/>
    <w:rsid w:val="44952B3E"/>
    <w:rsid w:val="44C0283A"/>
    <w:rsid w:val="459F0770"/>
    <w:rsid w:val="46702178"/>
    <w:rsid w:val="46A37721"/>
    <w:rsid w:val="46C04E4F"/>
    <w:rsid w:val="46CB2E92"/>
    <w:rsid w:val="46FB77CF"/>
    <w:rsid w:val="472E5F1E"/>
    <w:rsid w:val="47620949"/>
    <w:rsid w:val="47E81C0B"/>
    <w:rsid w:val="48317753"/>
    <w:rsid w:val="484E0790"/>
    <w:rsid w:val="48871B69"/>
    <w:rsid w:val="488A0628"/>
    <w:rsid w:val="4894088D"/>
    <w:rsid w:val="4A227A28"/>
    <w:rsid w:val="4A4F7055"/>
    <w:rsid w:val="4A5A3DED"/>
    <w:rsid w:val="4A864236"/>
    <w:rsid w:val="4A8B4BBD"/>
    <w:rsid w:val="4AE8044C"/>
    <w:rsid w:val="4B216D47"/>
    <w:rsid w:val="4B921F8B"/>
    <w:rsid w:val="4BA6703F"/>
    <w:rsid w:val="4BC33851"/>
    <w:rsid w:val="4BD60FAE"/>
    <w:rsid w:val="4BE8567F"/>
    <w:rsid w:val="4BF22F00"/>
    <w:rsid w:val="4C1677F9"/>
    <w:rsid w:val="4C30237E"/>
    <w:rsid w:val="4C4B093E"/>
    <w:rsid w:val="4C5E1237"/>
    <w:rsid w:val="4C6D508F"/>
    <w:rsid w:val="4C767DDB"/>
    <w:rsid w:val="4C7742D6"/>
    <w:rsid w:val="4C800400"/>
    <w:rsid w:val="4CAB0A39"/>
    <w:rsid w:val="4CB024F5"/>
    <w:rsid w:val="4CEF5677"/>
    <w:rsid w:val="4D4C368C"/>
    <w:rsid w:val="4D7012F2"/>
    <w:rsid w:val="4D8F2A83"/>
    <w:rsid w:val="4DB43FD9"/>
    <w:rsid w:val="4DE3686B"/>
    <w:rsid w:val="4E2552F1"/>
    <w:rsid w:val="4E456D66"/>
    <w:rsid w:val="4E5E28EB"/>
    <w:rsid w:val="4E6267E9"/>
    <w:rsid w:val="4E8D52FE"/>
    <w:rsid w:val="4EA76807"/>
    <w:rsid w:val="4F4176D3"/>
    <w:rsid w:val="4F481260"/>
    <w:rsid w:val="4F582E83"/>
    <w:rsid w:val="4FDC039B"/>
    <w:rsid w:val="500C5AF1"/>
    <w:rsid w:val="502254E5"/>
    <w:rsid w:val="504163A8"/>
    <w:rsid w:val="5067023C"/>
    <w:rsid w:val="50E86119"/>
    <w:rsid w:val="50F52BDD"/>
    <w:rsid w:val="515A0179"/>
    <w:rsid w:val="51CA426F"/>
    <w:rsid w:val="51CD7F8D"/>
    <w:rsid w:val="520A18D7"/>
    <w:rsid w:val="52144608"/>
    <w:rsid w:val="528415C4"/>
    <w:rsid w:val="52AC2C57"/>
    <w:rsid w:val="52B06E9B"/>
    <w:rsid w:val="52EE5C58"/>
    <w:rsid w:val="53296428"/>
    <w:rsid w:val="5331714F"/>
    <w:rsid w:val="53897354"/>
    <w:rsid w:val="53F24910"/>
    <w:rsid w:val="541B3E06"/>
    <w:rsid w:val="54254676"/>
    <w:rsid w:val="548773E6"/>
    <w:rsid w:val="54950C0A"/>
    <w:rsid w:val="55B27D33"/>
    <w:rsid w:val="56542713"/>
    <w:rsid w:val="568C1529"/>
    <w:rsid w:val="56A35628"/>
    <w:rsid w:val="56C06146"/>
    <w:rsid w:val="56C4023D"/>
    <w:rsid w:val="56DC257D"/>
    <w:rsid w:val="56EC7F70"/>
    <w:rsid w:val="56F60BC9"/>
    <w:rsid w:val="57A96A0B"/>
    <w:rsid w:val="57EC0D90"/>
    <w:rsid w:val="57EF33DF"/>
    <w:rsid w:val="58122C5C"/>
    <w:rsid w:val="586E6933"/>
    <w:rsid w:val="58AD2C5E"/>
    <w:rsid w:val="58E34443"/>
    <w:rsid w:val="58F71343"/>
    <w:rsid w:val="594420DF"/>
    <w:rsid w:val="59474D5F"/>
    <w:rsid w:val="59497817"/>
    <w:rsid w:val="5953187B"/>
    <w:rsid w:val="595D2C3B"/>
    <w:rsid w:val="596F38B7"/>
    <w:rsid w:val="59A00BEA"/>
    <w:rsid w:val="5A252A48"/>
    <w:rsid w:val="5A604586"/>
    <w:rsid w:val="5AA47F7A"/>
    <w:rsid w:val="5AED2E2F"/>
    <w:rsid w:val="5B234532"/>
    <w:rsid w:val="5B36344A"/>
    <w:rsid w:val="5B7E3133"/>
    <w:rsid w:val="5BCB0D29"/>
    <w:rsid w:val="5BCB1FBD"/>
    <w:rsid w:val="5BDF274A"/>
    <w:rsid w:val="5C647BA2"/>
    <w:rsid w:val="5C761153"/>
    <w:rsid w:val="5CEC5C0D"/>
    <w:rsid w:val="5D685A87"/>
    <w:rsid w:val="5D702925"/>
    <w:rsid w:val="5D931568"/>
    <w:rsid w:val="5DAB5D2C"/>
    <w:rsid w:val="5DEC5195"/>
    <w:rsid w:val="5E440B8C"/>
    <w:rsid w:val="5E6150E4"/>
    <w:rsid w:val="5EBC08C1"/>
    <w:rsid w:val="5EE26D67"/>
    <w:rsid w:val="5EFB337A"/>
    <w:rsid w:val="5F1C4D1B"/>
    <w:rsid w:val="5FEE0677"/>
    <w:rsid w:val="60094280"/>
    <w:rsid w:val="605515EB"/>
    <w:rsid w:val="605652EB"/>
    <w:rsid w:val="60782A4C"/>
    <w:rsid w:val="608156FF"/>
    <w:rsid w:val="60B8517C"/>
    <w:rsid w:val="610115C9"/>
    <w:rsid w:val="61B36858"/>
    <w:rsid w:val="61B7285F"/>
    <w:rsid w:val="62042E6A"/>
    <w:rsid w:val="626165E1"/>
    <w:rsid w:val="62816C04"/>
    <w:rsid w:val="62855D34"/>
    <w:rsid w:val="629225FF"/>
    <w:rsid w:val="62E1719C"/>
    <w:rsid w:val="62F27385"/>
    <w:rsid w:val="63505D18"/>
    <w:rsid w:val="638A7616"/>
    <w:rsid w:val="63FB61D1"/>
    <w:rsid w:val="643238C4"/>
    <w:rsid w:val="64555DE6"/>
    <w:rsid w:val="65050B42"/>
    <w:rsid w:val="651353E4"/>
    <w:rsid w:val="651B3623"/>
    <w:rsid w:val="652053B7"/>
    <w:rsid w:val="65486327"/>
    <w:rsid w:val="657A5FE6"/>
    <w:rsid w:val="65DD04B4"/>
    <w:rsid w:val="66235C96"/>
    <w:rsid w:val="663C7494"/>
    <w:rsid w:val="66B50C2B"/>
    <w:rsid w:val="66BB3D7F"/>
    <w:rsid w:val="66D36488"/>
    <w:rsid w:val="6704461D"/>
    <w:rsid w:val="67105B3D"/>
    <w:rsid w:val="673008C7"/>
    <w:rsid w:val="675202A9"/>
    <w:rsid w:val="67E23A44"/>
    <w:rsid w:val="68192D07"/>
    <w:rsid w:val="68B115F1"/>
    <w:rsid w:val="68C54D73"/>
    <w:rsid w:val="68DE14CE"/>
    <w:rsid w:val="690647B6"/>
    <w:rsid w:val="696846CC"/>
    <w:rsid w:val="69A6655F"/>
    <w:rsid w:val="6AAA7651"/>
    <w:rsid w:val="6AC14D09"/>
    <w:rsid w:val="6AC27C44"/>
    <w:rsid w:val="6AD93953"/>
    <w:rsid w:val="6AE73B8B"/>
    <w:rsid w:val="6AF2495A"/>
    <w:rsid w:val="6B08494C"/>
    <w:rsid w:val="6B131332"/>
    <w:rsid w:val="6B314F65"/>
    <w:rsid w:val="6B585B5F"/>
    <w:rsid w:val="6B670483"/>
    <w:rsid w:val="6B7310CB"/>
    <w:rsid w:val="6B8D6293"/>
    <w:rsid w:val="6BA4154F"/>
    <w:rsid w:val="6BE140F4"/>
    <w:rsid w:val="6C1F047A"/>
    <w:rsid w:val="6C35037F"/>
    <w:rsid w:val="6C5260C9"/>
    <w:rsid w:val="6C5F2280"/>
    <w:rsid w:val="6C7543E4"/>
    <w:rsid w:val="6CCE1325"/>
    <w:rsid w:val="6D1300FD"/>
    <w:rsid w:val="6D364CC6"/>
    <w:rsid w:val="6D377DF7"/>
    <w:rsid w:val="6D3D1295"/>
    <w:rsid w:val="6D68509D"/>
    <w:rsid w:val="6D9D1420"/>
    <w:rsid w:val="6DEC3400"/>
    <w:rsid w:val="6DFB4357"/>
    <w:rsid w:val="6E1B7F37"/>
    <w:rsid w:val="6E5B780D"/>
    <w:rsid w:val="6E613DF5"/>
    <w:rsid w:val="6EEF6B67"/>
    <w:rsid w:val="6F7B0D01"/>
    <w:rsid w:val="70126E31"/>
    <w:rsid w:val="70905D59"/>
    <w:rsid w:val="70B27BB9"/>
    <w:rsid w:val="70BF51A5"/>
    <w:rsid w:val="70C00C23"/>
    <w:rsid w:val="712B1524"/>
    <w:rsid w:val="713F7A18"/>
    <w:rsid w:val="7158097A"/>
    <w:rsid w:val="717B66F6"/>
    <w:rsid w:val="71A62DA2"/>
    <w:rsid w:val="71F35F4E"/>
    <w:rsid w:val="72206418"/>
    <w:rsid w:val="7258486A"/>
    <w:rsid w:val="7262336C"/>
    <w:rsid w:val="72790D2A"/>
    <w:rsid w:val="72F90C10"/>
    <w:rsid w:val="73014B05"/>
    <w:rsid w:val="73F51FAA"/>
    <w:rsid w:val="74146845"/>
    <w:rsid w:val="747812E2"/>
    <w:rsid w:val="747A0E86"/>
    <w:rsid w:val="74C01908"/>
    <w:rsid w:val="75053FD1"/>
    <w:rsid w:val="752513A3"/>
    <w:rsid w:val="754A5A68"/>
    <w:rsid w:val="754E6E07"/>
    <w:rsid w:val="75530679"/>
    <w:rsid w:val="758209F3"/>
    <w:rsid w:val="762907D1"/>
    <w:rsid w:val="76842BCD"/>
    <w:rsid w:val="76896664"/>
    <w:rsid w:val="76D720C1"/>
    <w:rsid w:val="77034F1C"/>
    <w:rsid w:val="772118A7"/>
    <w:rsid w:val="7727613F"/>
    <w:rsid w:val="77A1274E"/>
    <w:rsid w:val="77A36A6D"/>
    <w:rsid w:val="77CD2646"/>
    <w:rsid w:val="77F474ED"/>
    <w:rsid w:val="78261372"/>
    <w:rsid w:val="782D2F51"/>
    <w:rsid w:val="78660B38"/>
    <w:rsid w:val="787A7FFB"/>
    <w:rsid w:val="787B6161"/>
    <w:rsid w:val="789716A7"/>
    <w:rsid w:val="78BA4B9F"/>
    <w:rsid w:val="792C7E4F"/>
    <w:rsid w:val="793E5B1C"/>
    <w:rsid w:val="79795CCB"/>
    <w:rsid w:val="798E1567"/>
    <w:rsid w:val="79BD230D"/>
    <w:rsid w:val="79C66226"/>
    <w:rsid w:val="79D97B02"/>
    <w:rsid w:val="79FC7708"/>
    <w:rsid w:val="7A120FD6"/>
    <w:rsid w:val="7A6D589C"/>
    <w:rsid w:val="7AA4437C"/>
    <w:rsid w:val="7AE30FD5"/>
    <w:rsid w:val="7AF30DF7"/>
    <w:rsid w:val="7B3F52BF"/>
    <w:rsid w:val="7B4D2413"/>
    <w:rsid w:val="7B7B0126"/>
    <w:rsid w:val="7C217A0C"/>
    <w:rsid w:val="7CAF0722"/>
    <w:rsid w:val="7CC5262E"/>
    <w:rsid w:val="7D081B63"/>
    <w:rsid w:val="7D0A374A"/>
    <w:rsid w:val="7DAB51EF"/>
    <w:rsid w:val="7DC74048"/>
    <w:rsid w:val="7DD02F9A"/>
    <w:rsid w:val="7DE15CFC"/>
    <w:rsid w:val="7E3618F0"/>
    <w:rsid w:val="7E9D5FA4"/>
    <w:rsid w:val="7EC04F9B"/>
    <w:rsid w:val="7EE669E0"/>
    <w:rsid w:val="7F155D95"/>
    <w:rsid w:val="7F23520C"/>
    <w:rsid w:val="7F382943"/>
    <w:rsid w:val="7FDA74DF"/>
    <w:rsid w:val="7FFC4B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hsdate"/>
  <w:smartTagType w:namespaceuri="urn:schemas-microsoft-com:office:smarttags" w:name="place"/>
  <w:smartTagType w:namespaceuri="urn:schemas-microsoft-com:office:smarttags" w:name="State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267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uiPriority="0"/>
    <w:lsdException w:name="Plain Text" w:locked="1" w:semiHidden="1" w:unhideWhenUsed="1"/>
    <w:lsdException w:name="E-mail Signature" w:locked="1" w:semiHidden="1" w:unhideWhenUsed="1"/>
    <w:lsdException w:name="HTML Top of Form" w:uiPriority="0"/>
    <w:lsdException w:name="HTML Bottom of Form" w:uiPriority="0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uiPriority="0"/>
    <w:lsdException w:name="HTML Definition" w:locked="1" w:semiHidden="1" w:unhideWhenUsed="1"/>
    <w:lsdException w:name="HTML Keyboard" w:locked="1" w:semiHidden="1" w:unhideWhenUsed="1"/>
    <w:lsdException w:name="HTML Preformatted" w:uiPriority="0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uiPriority="0"/>
    <w:lsdException w:name="annotation subject" w:locked="1" w:semiHidden="1" w:unhideWhenUsed="1"/>
    <w:lsdException w:name="No List" w:uiPriority="0"/>
    <w:lsdException w:name="Outline List 1" w:uiPriority="0"/>
    <w:lsdException w:name="Outline List 2" w:uiPriority="0"/>
    <w:lsdException w:name="Outline List 3" w:uiPriority="0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F15A3"/>
    <w:pPr>
      <w:spacing w:line="360" w:lineRule="auto"/>
    </w:pPr>
    <w:rPr>
      <w:rFonts w:ascii="Calibri" w:eastAsia="等线" w:hAnsi="Calibri"/>
      <w:kern w:val="0"/>
      <w:sz w:val="22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F15A3"/>
    <w:pPr>
      <w:keepNext/>
      <w:keepLines/>
      <w:spacing w:before="240"/>
      <w:outlineLvl w:val="0"/>
    </w:pPr>
    <w:rPr>
      <w:rFonts w:ascii="Calibri Light" w:eastAsia="等线 Light" w:hAnsi="Calibri Light"/>
      <w:color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AF15A3"/>
    <w:pPr>
      <w:keepNext/>
      <w:keepLines/>
      <w:spacing w:before="40"/>
      <w:outlineLvl w:val="1"/>
    </w:pPr>
    <w:rPr>
      <w:rFonts w:ascii="Calibri Light" w:eastAsia="等线 Light" w:hAnsi="Calibri Light"/>
      <w:color w:val="2F549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F15A3"/>
    <w:pPr>
      <w:keepNext/>
      <w:keepLines/>
      <w:outlineLvl w:val="2"/>
    </w:pPr>
    <w:rPr>
      <w:b/>
      <w:sz w:val="24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F15A3"/>
    <w:pPr>
      <w:keepNext/>
      <w:keepLines/>
      <w:outlineLvl w:val="3"/>
    </w:pPr>
    <w:rPr>
      <w:rFonts w:ascii="Arial" w:eastAsia="黑体" w:hAnsi="Arial"/>
      <w:b/>
      <w:sz w:val="21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AF15A3"/>
    <w:rPr>
      <w:rFonts w:ascii="Calibri Light" w:eastAsia="等线 Light" w:hAnsi="Calibri Light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AF15A3"/>
    <w:rPr>
      <w:rFonts w:ascii="Calibri Light" w:eastAsia="等线 Light" w:hAnsi="Calibri Light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AF15A3"/>
    <w:rPr>
      <w:rFonts w:ascii="Calibri" w:eastAsia="等线" w:hAnsi="Calibri" w:cs="Times New Roman"/>
      <w:b/>
      <w:bCs/>
      <w:kern w:val="0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AF15A3"/>
    <w:rPr>
      <w:rFonts w:ascii="Cambria" w:eastAsia="宋体" w:hAnsi="Cambria" w:cs="Times New Roman"/>
      <w:b/>
      <w:bCs/>
      <w:kern w:val="0"/>
      <w:sz w:val="28"/>
      <w:szCs w:val="28"/>
    </w:rPr>
  </w:style>
  <w:style w:type="paragraph" w:styleId="DocumentMap">
    <w:name w:val="Document Map"/>
    <w:basedOn w:val="Normal"/>
    <w:link w:val="DocumentMapChar"/>
    <w:uiPriority w:val="99"/>
    <w:semiHidden/>
    <w:rsid w:val="00AF15A3"/>
    <w:pPr>
      <w:shd w:val="clear" w:color="auto" w:fill="00008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AF15A3"/>
    <w:rPr>
      <w:rFonts w:eastAsia="等线" w:cs="Times New Roman"/>
      <w:kern w:val="0"/>
      <w:sz w:val="2"/>
    </w:rPr>
  </w:style>
  <w:style w:type="paragraph" w:styleId="HTMLPreformatted">
    <w:name w:val="HTML Preformatted"/>
    <w:basedOn w:val="Normal"/>
    <w:link w:val="HTMLPreformattedChar"/>
    <w:uiPriority w:val="99"/>
    <w:semiHidden/>
    <w:rsid w:val="00AF15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sid w:val="00AF15A3"/>
    <w:rPr>
      <w:rFonts w:ascii="Courier New" w:eastAsia="等线" w:hAnsi="Courier New" w:cs="Courier New"/>
      <w:kern w:val="0"/>
      <w:sz w:val="20"/>
      <w:szCs w:val="20"/>
    </w:rPr>
  </w:style>
  <w:style w:type="character" w:styleId="HTMLCode">
    <w:name w:val="HTML Code"/>
    <w:basedOn w:val="DefaultParagraphFont"/>
    <w:uiPriority w:val="99"/>
    <w:semiHidden/>
    <w:rsid w:val="00AF15A3"/>
    <w:rPr>
      <w:rFonts w:ascii="Courier New" w:hAnsi="Courier New" w:cs="Times New Roman"/>
      <w:sz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9127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71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71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7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71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71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8.png"/><Relationship Id="rId68" Type="http://schemas.openxmlformats.org/officeDocument/2006/relationships/image" Target="https://mmbiz.qpic.cn/mmbiz_jpg/uChmeeX1Fpx7bubp6WLdlCN7ERvRXSp9tVKk9w9aKE0IFPb0BeZSSmbnURKIlKicib7ovgibKXUJ59KnaeI0RSXsA/640?wx_fmt=jpeg&amp;tp=png&amp;wxfrom=5&amp;wx_lazy=1&amp;wx_co=1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https://haif-cloud.oss-cn-beijing.aliyuncs.com/netty/netty-model.png" TargetMode="External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https://img2018.cnblogs.com/blog/1399187/201812/1399187-20181202222051630-946833505.png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59.png"/><Relationship Id="rId69" Type="http://schemas.openxmlformats.org/officeDocument/2006/relationships/image" Target="media/image6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http://www.52im.net/data/attachment/forum/201809/06/201251i0om3mro9wtcxrty.jpe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1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7.png"/><Relationship Id="rId70" Type="http://schemas.openxmlformats.org/officeDocument/2006/relationships/image" Target="https://img2018.cnblogs.com/blog/48590/201912/48590-20191230144857754-260512109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B3E0C5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582</TotalTime>
  <Pages>47</Pages>
  <Words>2561</Words>
  <Characters>14604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Zhou, Min</dc:creator>
  <cp:keywords/>
  <dc:description/>
  <cp:lastModifiedBy>China</cp:lastModifiedBy>
  <cp:revision>37</cp:revision>
  <dcterms:created xsi:type="dcterms:W3CDTF">2020-11-10T09:37:00Z</dcterms:created>
  <dcterms:modified xsi:type="dcterms:W3CDTF">2021-02-17T11:42:00Z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2052-11.1.0.9198</vt:lpwstr>
  </property>
</Properties>
</file>